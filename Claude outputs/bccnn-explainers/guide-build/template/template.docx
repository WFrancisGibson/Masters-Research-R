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9C60" w14:textId="3ECF6695" w:rsidR="004815C7" w:rsidRPr="006B7ECD" w:rsidRDefault="004815C7" w:rsidP="004815C7">
      <w:pPr>
        <w:pStyle w:val="Title"/>
        <w:spacing w:before="1800" w:after="120"/>
        <w:rPr>
          <w:sz w:val="28"/>
          <w:szCs w:val="28"/>
        </w:rPr>
      </w:pPr>
      <w:bookmarkStart w:id="0" w:name="_Toc472933238"/>
      <w:bookmarkStart w:id="1" w:name="_Toc191377410"/>
      <w:r w:rsidRPr="006B7ECD">
        <w:rPr>
          <w:sz w:val="28"/>
          <w:szCs w:val="28"/>
        </w:rPr>
        <w:t>“[Insert title of assignment]”</w:t>
      </w:r>
      <w:bookmarkEnd w:id="0"/>
    </w:p>
    <w:p w14:paraId="01E3E01A" w14:textId="77777777" w:rsidR="000D5F8B" w:rsidRPr="006B7ECD" w:rsidRDefault="004815C7" w:rsidP="004815C7">
      <w:pPr>
        <w:jc w:val="center"/>
      </w:pPr>
      <w:r w:rsidRPr="006B7ECD">
        <w:t xml:space="preserve"> </w:t>
      </w:r>
    </w:p>
    <w:p w14:paraId="1E18F507" w14:textId="77777777" w:rsidR="000D5F8B" w:rsidRPr="006B7ECD" w:rsidRDefault="000D5F8B" w:rsidP="0053152F">
      <w:pPr>
        <w:pStyle w:val="USBtitlepage"/>
      </w:pPr>
    </w:p>
    <w:p w14:paraId="3E7CCE22" w14:textId="77777777" w:rsidR="0053152F" w:rsidRPr="006B7ECD" w:rsidRDefault="0053152F" w:rsidP="0053152F">
      <w:pPr>
        <w:pStyle w:val="USBtitlepage"/>
      </w:pPr>
    </w:p>
    <w:p w14:paraId="54FCCEDC" w14:textId="77777777" w:rsidR="004A2207" w:rsidRPr="006B7ECD" w:rsidRDefault="004A2207" w:rsidP="0053152F">
      <w:pPr>
        <w:pStyle w:val="USBtitlepage"/>
      </w:pPr>
    </w:p>
    <w:p w14:paraId="0198A5F7" w14:textId="77777777" w:rsidR="000D5F8B" w:rsidRPr="006B7ECD" w:rsidRDefault="000D5F8B" w:rsidP="0053152F">
      <w:pPr>
        <w:pStyle w:val="USBtitlepage"/>
      </w:pPr>
    </w:p>
    <w:p w14:paraId="5823B89D" w14:textId="77777777" w:rsidR="000D5F8B" w:rsidRPr="006B7ECD" w:rsidRDefault="000D5F8B" w:rsidP="0053152F">
      <w:pPr>
        <w:pStyle w:val="USBtitlepage"/>
      </w:pPr>
    </w:p>
    <w:p w14:paraId="6D6E4E9A" w14:textId="77777777" w:rsidR="000D5F8B" w:rsidRPr="006B7ECD" w:rsidRDefault="008534E4" w:rsidP="0053152F">
      <w:pPr>
        <w:pStyle w:val="USBStudentnameontitlepage"/>
      </w:pPr>
      <w:r w:rsidRPr="006B7ECD">
        <w:t>“[Insert Name &amp; Surname]”</w:t>
      </w:r>
    </w:p>
    <w:p w14:paraId="3BCA6102" w14:textId="77777777" w:rsidR="000D5F8B" w:rsidRPr="006B7ECD" w:rsidRDefault="000D5F8B" w:rsidP="0053152F">
      <w:pPr>
        <w:pStyle w:val="USBtitlepage"/>
      </w:pPr>
    </w:p>
    <w:p w14:paraId="5DF85554" w14:textId="77777777" w:rsidR="000D5F8B" w:rsidRPr="006B7ECD" w:rsidRDefault="000D5F8B" w:rsidP="0053152F">
      <w:pPr>
        <w:pStyle w:val="USBtitlepage"/>
      </w:pPr>
    </w:p>
    <w:p w14:paraId="1AEE5BEC" w14:textId="77777777" w:rsidR="000D5F8B" w:rsidRPr="006B7ECD" w:rsidRDefault="000D5F8B" w:rsidP="0053152F">
      <w:pPr>
        <w:pStyle w:val="USBtitlepage"/>
      </w:pPr>
    </w:p>
    <w:p w14:paraId="45492F7F" w14:textId="77777777" w:rsidR="0053152F" w:rsidRPr="006B7ECD" w:rsidRDefault="00B90116" w:rsidP="008C1CC6">
      <w:pPr>
        <w:pStyle w:val="USBtitlepage"/>
        <w:rPr>
          <w:sz w:val="22"/>
          <w:szCs w:val="22"/>
        </w:rPr>
      </w:pPr>
      <w:r w:rsidRPr="006B7ECD">
        <w:rPr>
          <w:sz w:val="22"/>
          <w:szCs w:val="22"/>
        </w:rPr>
        <w:t>R</w:t>
      </w:r>
      <w:r w:rsidR="0053152F" w:rsidRPr="006B7ECD">
        <w:rPr>
          <w:sz w:val="22"/>
          <w:szCs w:val="22"/>
        </w:rPr>
        <w:t>eport presented in partial fulfilment</w:t>
      </w:r>
      <w:r w:rsidR="0053152F" w:rsidRPr="006B7ECD">
        <w:rPr>
          <w:sz w:val="22"/>
          <w:szCs w:val="22"/>
        </w:rPr>
        <w:br/>
        <w:t>of the requ</w:t>
      </w:r>
      <w:r w:rsidR="00FF5BEB" w:rsidRPr="006B7ECD">
        <w:rPr>
          <w:sz w:val="22"/>
          <w:szCs w:val="22"/>
        </w:rPr>
        <w:t>irements for the degree of</w:t>
      </w:r>
      <w:r w:rsidR="00FF5BEB" w:rsidRPr="006B7ECD">
        <w:rPr>
          <w:sz w:val="22"/>
          <w:szCs w:val="22"/>
        </w:rPr>
        <w:br/>
        <w:t>BComHon</w:t>
      </w:r>
      <w:r w:rsidR="00300043" w:rsidRPr="006B7ECD">
        <w:rPr>
          <w:sz w:val="22"/>
          <w:szCs w:val="22"/>
        </w:rPr>
        <w:t>s</w:t>
      </w:r>
      <w:r w:rsidR="001933B3" w:rsidRPr="006B7ECD">
        <w:rPr>
          <w:sz w:val="22"/>
          <w:szCs w:val="22"/>
        </w:rPr>
        <w:t xml:space="preserve"> </w:t>
      </w:r>
      <w:r w:rsidR="001933B3" w:rsidRPr="006B7ECD">
        <w:rPr>
          <w:b/>
          <w:sz w:val="22"/>
          <w:szCs w:val="22"/>
        </w:rPr>
        <w:t>(“[insert name of degree e.g. Mathematical Statistics]”</w:t>
      </w:r>
      <w:r w:rsidR="00FF5BEB" w:rsidRPr="006B7ECD">
        <w:rPr>
          <w:sz w:val="22"/>
          <w:szCs w:val="22"/>
        </w:rPr>
        <w:t>)</w:t>
      </w:r>
      <w:r w:rsidR="001933B3" w:rsidRPr="006B7ECD">
        <w:rPr>
          <w:sz w:val="22"/>
          <w:szCs w:val="22"/>
        </w:rPr>
        <w:t xml:space="preserve"> </w:t>
      </w:r>
      <w:r w:rsidR="0053152F" w:rsidRPr="006B7ECD">
        <w:rPr>
          <w:sz w:val="22"/>
          <w:szCs w:val="22"/>
        </w:rPr>
        <w:br/>
        <w:t>at the University of Stellenbosch</w:t>
      </w:r>
    </w:p>
    <w:p w14:paraId="23AFEEE9" w14:textId="77777777" w:rsidR="002635DC" w:rsidRPr="006B7ECD" w:rsidRDefault="002635DC" w:rsidP="0053152F">
      <w:pPr>
        <w:pStyle w:val="USBtitlepage"/>
      </w:pPr>
    </w:p>
    <w:p w14:paraId="2F6D16F8" w14:textId="77777777" w:rsidR="004A2207" w:rsidRPr="006B7ECD" w:rsidRDefault="004A2207" w:rsidP="0053152F">
      <w:pPr>
        <w:pStyle w:val="USBtitlepage"/>
      </w:pPr>
    </w:p>
    <w:p w14:paraId="0716F606" w14:textId="77777777" w:rsidR="000D5F8B" w:rsidRPr="006B7ECD" w:rsidRDefault="000D5F8B" w:rsidP="0053152F">
      <w:pPr>
        <w:pStyle w:val="USBtitlepage"/>
      </w:pPr>
    </w:p>
    <w:p w14:paraId="16E8F410" w14:textId="77777777" w:rsidR="0053152F" w:rsidRPr="006B7ECD" w:rsidRDefault="0053152F" w:rsidP="0053152F">
      <w:pPr>
        <w:pStyle w:val="USBtitlepage"/>
      </w:pPr>
    </w:p>
    <w:p w14:paraId="01E7BFEA" w14:textId="77777777" w:rsidR="000D5F8B" w:rsidRPr="006B7ECD" w:rsidRDefault="000D5F8B" w:rsidP="00F038E0">
      <w:pPr>
        <w:pStyle w:val="USBSupervisor"/>
      </w:pPr>
      <w:r w:rsidRPr="006B7ECD">
        <w:t xml:space="preserve">Supervisor: </w:t>
      </w:r>
      <w:r w:rsidR="003A39BE" w:rsidRPr="006B7ECD">
        <w:t>“[Insert title, name and surname]”</w:t>
      </w:r>
      <w:r w:rsidRPr="006B7ECD">
        <w:fldChar w:fldCharType="begin"/>
      </w:r>
      <w:r w:rsidRPr="006B7ECD">
        <w:instrText xml:space="preserve"> INFO  Comments  \* MERGEFORMAT </w:instrText>
      </w:r>
      <w:r w:rsidRPr="006B7ECD">
        <w:fldChar w:fldCharType="end"/>
      </w:r>
    </w:p>
    <w:p w14:paraId="32BA2D08" w14:textId="77777777" w:rsidR="000D5F8B" w:rsidRPr="006B7ECD" w:rsidRDefault="000D5F8B" w:rsidP="0053152F">
      <w:pPr>
        <w:pStyle w:val="USBtitlepage"/>
      </w:pPr>
    </w:p>
    <w:p w14:paraId="2B5E4827" w14:textId="77777777" w:rsidR="000D5F8B" w:rsidRPr="006B7ECD" w:rsidRDefault="000D5F8B" w:rsidP="0053152F">
      <w:pPr>
        <w:pStyle w:val="USBtitlepage"/>
      </w:pPr>
    </w:p>
    <w:p w14:paraId="5B02CC25" w14:textId="77777777" w:rsidR="0053152F" w:rsidRPr="006B7ECD" w:rsidRDefault="0053152F" w:rsidP="0053152F">
      <w:pPr>
        <w:pStyle w:val="USBtitlepage"/>
      </w:pPr>
    </w:p>
    <w:tbl>
      <w:tblPr>
        <w:tblW w:w="0" w:type="auto"/>
        <w:tblLook w:val="04A0" w:firstRow="1" w:lastRow="0" w:firstColumn="1" w:lastColumn="0" w:noHBand="0" w:noVBand="1"/>
      </w:tblPr>
      <w:tblGrid>
        <w:gridCol w:w="4690"/>
        <w:gridCol w:w="4666"/>
      </w:tblGrid>
      <w:tr w:rsidR="000D5F8B" w:rsidRPr="006B7ECD" w14:paraId="3D0D1821" w14:textId="77777777" w:rsidTr="000D5F8B">
        <w:tc>
          <w:tcPr>
            <w:tcW w:w="4928" w:type="dxa"/>
          </w:tcPr>
          <w:p w14:paraId="155E8854" w14:textId="77777777" w:rsidR="000D5F8B" w:rsidRPr="006B7ECD" w:rsidRDefault="000D5F8B" w:rsidP="002F4D2B">
            <w:pPr>
              <w:spacing w:before="120" w:after="0"/>
            </w:pPr>
            <w:r w:rsidRPr="006B7ECD">
              <w:rPr>
                <w:b/>
              </w:rPr>
              <w:t xml:space="preserve">Degree of confidentiality: </w:t>
            </w:r>
            <w:r w:rsidRPr="006B7ECD">
              <w:fldChar w:fldCharType="begin"/>
            </w:r>
            <w:r w:rsidRPr="006B7ECD">
              <w:instrText xml:space="preserve"> MACROBUTTON  AcceptAllChangesShown "[A, B or C]" </w:instrText>
            </w:r>
            <w:r w:rsidRPr="006B7ECD">
              <w:fldChar w:fldCharType="end"/>
            </w:r>
          </w:p>
        </w:tc>
        <w:tc>
          <w:tcPr>
            <w:tcW w:w="4928" w:type="dxa"/>
          </w:tcPr>
          <w:p w14:paraId="66A0ACAB" w14:textId="77777777" w:rsidR="000D5F8B" w:rsidRPr="006B7ECD" w:rsidRDefault="003A39BE" w:rsidP="002F4D2B">
            <w:pPr>
              <w:spacing w:before="120" w:after="0"/>
            </w:pPr>
            <w:r w:rsidRPr="006B7ECD">
              <w:t>“[Insert month and year of final submission]”</w:t>
            </w:r>
          </w:p>
        </w:tc>
      </w:tr>
    </w:tbl>
    <w:p w14:paraId="148EE72B" w14:textId="5A0237C9" w:rsidR="00497D8C" w:rsidRPr="00187427" w:rsidRDefault="00497D8C" w:rsidP="00187427">
      <w:pPr>
        <w:pStyle w:val="Sectionheading"/>
      </w:pPr>
      <w:bookmarkStart w:id="2" w:name="_Toc94522979"/>
      <w:bookmarkStart w:id="3" w:name="_Toc191465042"/>
      <w:bookmarkStart w:id="4" w:name="_Toc191465508"/>
      <w:bookmarkStart w:id="5" w:name="_Toc242713177"/>
      <w:bookmarkStart w:id="6" w:name="_Toc191465044"/>
      <w:bookmarkStart w:id="7" w:name="_Toc191465510"/>
      <w:bookmarkEnd w:id="1"/>
      <w:r w:rsidRPr="00187427">
        <w:lastRenderedPageBreak/>
        <w:t>P</w:t>
      </w:r>
      <w:r w:rsidR="00876DCC" w:rsidRPr="00187427">
        <w:t>lagiarism Declaration</w:t>
      </w:r>
      <w:bookmarkEnd w:id="2"/>
    </w:p>
    <w:p w14:paraId="471EB6CC" w14:textId="77777777" w:rsidR="00497D8C" w:rsidRPr="006B7ECD" w:rsidRDefault="00497D8C" w:rsidP="00497D8C">
      <w:pPr>
        <w:pStyle w:val="USBiiiiiilast"/>
        <w:numPr>
          <w:ilvl w:val="0"/>
          <w:numId w:val="40"/>
        </w:numPr>
        <w:tabs>
          <w:tab w:val="clear" w:pos="567"/>
        </w:tabs>
        <w:ind w:left="426"/>
      </w:pPr>
      <w:r w:rsidRPr="006B7ECD">
        <w:t xml:space="preserve">Plagiarism is the use of ideas, material and other intellectual property of another’s work and to present it as my own. </w:t>
      </w:r>
    </w:p>
    <w:p w14:paraId="00577F17" w14:textId="77777777" w:rsidR="00497D8C" w:rsidRPr="006B7ECD" w:rsidRDefault="00497D8C" w:rsidP="00497D8C">
      <w:pPr>
        <w:pStyle w:val="USBiiiiiilast"/>
        <w:numPr>
          <w:ilvl w:val="0"/>
          <w:numId w:val="40"/>
        </w:numPr>
        <w:tabs>
          <w:tab w:val="clear" w:pos="567"/>
        </w:tabs>
        <w:ind w:left="426"/>
      </w:pPr>
      <w:r w:rsidRPr="006B7ECD">
        <w:t xml:space="preserve">I agree that plagiarism is a punishable offence because it constitutes theft. </w:t>
      </w:r>
    </w:p>
    <w:p w14:paraId="37B333B4" w14:textId="77777777" w:rsidR="00497D8C" w:rsidRPr="006B7ECD" w:rsidRDefault="00497D8C" w:rsidP="00497D8C">
      <w:pPr>
        <w:pStyle w:val="USBiiiiiilast"/>
        <w:numPr>
          <w:ilvl w:val="0"/>
          <w:numId w:val="40"/>
        </w:numPr>
        <w:tabs>
          <w:tab w:val="clear" w:pos="567"/>
        </w:tabs>
        <w:ind w:left="426"/>
      </w:pPr>
      <w:r w:rsidRPr="006B7ECD">
        <w:t xml:space="preserve">I also understand that direct translations are plagiarism. </w:t>
      </w:r>
    </w:p>
    <w:p w14:paraId="70D34985" w14:textId="77777777" w:rsidR="00497D8C" w:rsidRPr="006B7ECD" w:rsidRDefault="00884BC4" w:rsidP="00497D8C">
      <w:pPr>
        <w:pStyle w:val="USBiiiiiilast"/>
        <w:numPr>
          <w:ilvl w:val="0"/>
          <w:numId w:val="40"/>
        </w:numPr>
        <w:tabs>
          <w:tab w:val="clear" w:pos="567"/>
        </w:tabs>
        <w:ind w:left="426"/>
      </w:pPr>
      <w:r>
        <w:t xml:space="preserve">Accordingly, </w:t>
      </w:r>
      <w:r w:rsidR="00497D8C" w:rsidRPr="006B7ECD">
        <w:t xml:space="preserve">all quotations and contributions from any source whatsoever (including the internet) have been cited fully. I understand that the reproduction of text without quotation marks (even when the source is cited) is plagiarism. </w:t>
      </w:r>
    </w:p>
    <w:p w14:paraId="74B86654" w14:textId="02EE563B" w:rsidR="00497D8C" w:rsidRPr="006B7ECD" w:rsidRDefault="00497D8C" w:rsidP="0038302D">
      <w:r w:rsidRPr="006B7ECD">
        <w:t>I declare that the work contained in this assignment, except otherwise stated, is my original work</w:t>
      </w:r>
      <w:r w:rsidR="004953A0">
        <w:t>.</w:t>
      </w:r>
      <w:r w:rsidR="00691253">
        <w:t xml:space="preserve"> </w:t>
      </w:r>
      <w:r w:rsidRPr="006B7ECD">
        <w:t xml:space="preserve">I have </w:t>
      </w:r>
      <w:r w:rsidR="00691253">
        <w:t xml:space="preserve">also </w:t>
      </w:r>
      <w:r w:rsidRPr="006B7ECD">
        <w:t xml:space="preserve">not previously (in its entirety or in part) submitted it for grading in this module/assignment or another module/assignment.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6"/>
        <w:gridCol w:w="4260"/>
      </w:tblGrid>
      <w:tr w:rsidR="00497D8C" w:rsidRPr="00F67030" w14:paraId="2F83CA6E" w14:textId="77777777" w:rsidTr="00F1561A">
        <w:trPr>
          <w:trHeight w:val="433"/>
          <w:jc w:val="center"/>
        </w:trPr>
        <w:tc>
          <w:tcPr>
            <w:tcW w:w="5096" w:type="dxa"/>
          </w:tcPr>
          <w:p w14:paraId="20C5847E" w14:textId="77777777" w:rsidR="00497D8C" w:rsidRPr="00F67030" w:rsidRDefault="00497D8C" w:rsidP="00341556">
            <w:pPr>
              <w:pStyle w:val="USBTabletext"/>
              <w:rPr>
                <w:lang w:val="en-US"/>
              </w:rPr>
            </w:pPr>
          </w:p>
        </w:tc>
        <w:tc>
          <w:tcPr>
            <w:tcW w:w="4260" w:type="dxa"/>
          </w:tcPr>
          <w:p w14:paraId="54788B45" w14:textId="77777777" w:rsidR="00497D8C" w:rsidRPr="00F67030" w:rsidRDefault="00497D8C" w:rsidP="00341556">
            <w:pPr>
              <w:pStyle w:val="USBTabletext"/>
              <w:rPr>
                <w:lang w:val="en-US"/>
              </w:rPr>
            </w:pPr>
          </w:p>
        </w:tc>
      </w:tr>
      <w:tr w:rsidR="00497D8C" w:rsidRPr="00F67030" w14:paraId="10EBD2FD" w14:textId="77777777" w:rsidTr="00593048">
        <w:trPr>
          <w:jc w:val="center"/>
        </w:trPr>
        <w:tc>
          <w:tcPr>
            <w:tcW w:w="5096" w:type="dxa"/>
          </w:tcPr>
          <w:p w14:paraId="6DF9BB2B" w14:textId="77777777" w:rsidR="00497D8C" w:rsidRPr="00F67030" w:rsidRDefault="00497D8C" w:rsidP="00341556">
            <w:pPr>
              <w:pStyle w:val="USBTabletext"/>
            </w:pPr>
            <w:r w:rsidRPr="00F67030">
              <w:t xml:space="preserve">Student number </w:t>
            </w:r>
          </w:p>
        </w:tc>
        <w:tc>
          <w:tcPr>
            <w:tcW w:w="4260" w:type="dxa"/>
          </w:tcPr>
          <w:p w14:paraId="208E5F54" w14:textId="3B3D29AE" w:rsidR="00497D8C" w:rsidRPr="00F67030" w:rsidRDefault="00C2537D" w:rsidP="00341556">
            <w:pPr>
              <w:pStyle w:val="USBTabletext"/>
            </w:pPr>
            <w:r w:rsidRPr="00F67030">
              <w:t xml:space="preserve">Initials and surname </w:t>
            </w:r>
          </w:p>
        </w:tc>
      </w:tr>
      <w:tr w:rsidR="00497D8C" w:rsidRPr="00F67030" w14:paraId="51542995" w14:textId="77777777" w:rsidTr="00F1561A">
        <w:trPr>
          <w:trHeight w:val="977"/>
          <w:jc w:val="center"/>
        </w:trPr>
        <w:tc>
          <w:tcPr>
            <w:tcW w:w="5096" w:type="dxa"/>
          </w:tcPr>
          <w:p w14:paraId="4209F399" w14:textId="77777777" w:rsidR="00497D8C" w:rsidRPr="00F67030" w:rsidRDefault="00497D8C" w:rsidP="00341556">
            <w:pPr>
              <w:pStyle w:val="USBTabletext"/>
              <w:rPr>
                <w:lang w:val="en-US"/>
              </w:rPr>
            </w:pPr>
          </w:p>
          <w:p w14:paraId="12D31D8F" w14:textId="77777777" w:rsidR="001A6F08" w:rsidRPr="00F67030" w:rsidRDefault="001A6F08" w:rsidP="00341556">
            <w:pPr>
              <w:pStyle w:val="USBTabletext"/>
              <w:rPr>
                <w:lang w:val="en-US"/>
              </w:rPr>
            </w:pPr>
          </w:p>
        </w:tc>
        <w:tc>
          <w:tcPr>
            <w:tcW w:w="4260" w:type="dxa"/>
          </w:tcPr>
          <w:p w14:paraId="4821BCC8" w14:textId="77777777" w:rsidR="00497D8C" w:rsidRPr="00F67030" w:rsidRDefault="00497D8C" w:rsidP="00341556">
            <w:pPr>
              <w:pStyle w:val="USBTabletext"/>
              <w:rPr>
                <w:lang w:val="en-US"/>
              </w:rPr>
            </w:pPr>
          </w:p>
        </w:tc>
      </w:tr>
      <w:tr w:rsidR="00497D8C" w:rsidRPr="00F67030" w14:paraId="29CB4982" w14:textId="77777777" w:rsidTr="00593048">
        <w:trPr>
          <w:jc w:val="center"/>
        </w:trPr>
        <w:tc>
          <w:tcPr>
            <w:tcW w:w="5096" w:type="dxa"/>
          </w:tcPr>
          <w:tbl>
            <w:tblPr>
              <w:tblW w:w="0" w:type="auto"/>
              <w:tblBorders>
                <w:top w:val="nil"/>
                <w:left w:val="nil"/>
                <w:bottom w:val="nil"/>
                <w:right w:val="nil"/>
              </w:tblBorders>
              <w:tblLook w:val="0000" w:firstRow="0" w:lastRow="0" w:firstColumn="0" w:lastColumn="0" w:noHBand="0" w:noVBand="0"/>
            </w:tblPr>
            <w:tblGrid>
              <w:gridCol w:w="644"/>
              <w:gridCol w:w="222"/>
            </w:tblGrid>
            <w:tr w:rsidR="00C2537D" w:rsidRPr="00B03CDA" w14:paraId="23706A18" w14:textId="77777777" w:rsidTr="00723539">
              <w:trPr>
                <w:trHeight w:val="103"/>
              </w:trPr>
              <w:tc>
                <w:tcPr>
                  <w:tcW w:w="0" w:type="auto"/>
                </w:tcPr>
                <w:p w14:paraId="24CC2CAC" w14:textId="79317081" w:rsidR="00C2537D" w:rsidRPr="00B03CDA" w:rsidRDefault="00C2537D" w:rsidP="00341556">
                  <w:pPr>
                    <w:pStyle w:val="USBTabletext"/>
                  </w:pPr>
                  <w:r w:rsidRPr="00B03CDA">
                    <w:t>Date</w:t>
                  </w:r>
                </w:p>
              </w:tc>
              <w:tc>
                <w:tcPr>
                  <w:tcW w:w="0" w:type="auto"/>
                </w:tcPr>
                <w:p w14:paraId="47DA7968" w14:textId="49AD3A0C" w:rsidR="00C2537D" w:rsidRPr="00B03CDA" w:rsidRDefault="00C2537D" w:rsidP="00341556">
                  <w:pPr>
                    <w:pStyle w:val="USBTabletext"/>
                    <w:rPr>
                      <w:bCs/>
                      <w:iCs/>
                      <w:sz w:val="22"/>
                    </w:rPr>
                  </w:pPr>
                </w:p>
              </w:tc>
            </w:tr>
          </w:tbl>
          <w:p w14:paraId="2AA2CFFF" w14:textId="407AFF9E" w:rsidR="00497D8C" w:rsidRPr="00F67030" w:rsidRDefault="00497D8C" w:rsidP="00341556">
            <w:pPr>
              <w:pStyle w:val="USBTabletext"/>
              <w:rPr>
                <w:bCs/>
                <w:sz w:val="22"/>
              </w:rPr>
            </w:pPr>
          </w:p>
        </w:tc>
        <w:tc>
          <w:tcPr>
            <w:tcW w:w="4260" w:type="dxa"/>
          </w:tcPr>
          <w:p w14:paraId="431222BB" w14:textId="13D13847" w:rsidR="00497D8C" w:rsidRPr="00F67030" w:rsidRDefault="007D5821" w:rsidP="00341556">
            <w:pPr>
              <w:pStyle w:val="USBTabletext"/>
            </w:pPr>
            <w:r w:rsidRPr="00F67030">
              <w:t xml:space="preserve">Signature </w:t>
            </w:r>
          </w:p>
        </w:tc>
      </w:tr>
    </w:tbl>
    <w:p w14:paraId="76CFD771" w14:textId="77777777" w:rsidR="00497D8C" w:rsidRPr="00B03CDA" w:rsidRDefault="00497D8C" w:rsidP="00983D54">
      <w:pPr>
        <w:spacing w:after="0"/>
        <w:jc w:val="center"/>
        <w:rPr>
          <w:sz w:val="16"/>
          <w:szCs w:val="16"/>
          <w:lang w:val="en-US"/>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6"/>
        <w:gridCol w:w="4260"/>
      </w:tblGrid>
      <w:tr w:rsidR="00B03CDA" w:rsidRPr="00F67030" w14:paraId="424D83E1" w14:textId="77777777" w:rsidTr="00CC7725">
        <w:trPr>
          <w:trHeight w:val="433"/>
          <w:jc w:val="center"/>
        </w:trPr>
        <w:tc>
          <w:tcPr>
            <w:tcW w:w="5096" w:type="dxa"/>
          </w:tcPr>
          <w:p w14:paraId="2EB39359" w14:textId="77777777" w:rsidR="00B03CDA" w:rsidRPr="00F67030" w:rsidRDefault="00B03CDA" w:rsidP="00341556">
            <w:pPr>
              <w:pStyle w:val="USBTabletext"/>
              <w:rPr>
                <w:lang w:val="en-US"/>
              </w:rPr>
            </w:pPr>
          </w:p>
        </w:tc>
        <w:tc>
          <w:tcPr>
            <w:tcW w:w="4260" w:type="dxa"/>
          </w:tcPr>
          <w:p w14:paraId="3A28979F" w14:textId="77777777" w:rsidR="00B03CDA" w:rsidRPr="00F67030" w:rsidRDefault="00B03CDA" w:rsidP="00341556">
            <w:pPr>
              <w:pStyle w:val="USBTabletext"/>
              <w:rPr>
                <w:lang w:val="en-US"/>
              </w:rPr>
            </w:pPr>
          </w:p>
        </w:tc>
      </w:tr>
      <w:tr w:rsidR="00B03CDA" w:rsidRPr="00F67030" w14:paraId="338F79D6" w14:textId="77777777" w:rsidTr="00CC7725">
        <w:trPr>
          <w:jc w:val="center"/>
        </w:trPr>
        <w:tc>
          <w:tcPr>
            <w:tcW w:w="5096" w:type="dxa"/>
          </w:tcPr>
          <w:p w14:paraId="32C935C4" w14:textId="77777777" w:rsidR="00B03CDA" w:rsidRPr="00F67030" w:rsidRDefault="00B03CDA" w:rsidP="00341556">
            <w:pPr>
              <w:pStyle w:val="USBTabletext"/>
            </w:pPr>
            <w:r w:rsidRPr="00F67030">
              <w:t xml:space="preserve">Student number </w:t>
            </w:r>
          </w:p>
        </w:tc>
        <w:tc>
          <w:tcPr>
            <w:tcW w:w="4260" w:type="dxa"/>
          </w:tcPr>
          <w:p w14:paraId="6C2070AC" w14:textId="77777777" w:rsidR="00B03CDA" w:rsidRPr="00F67030" w:rsidRDefault="00B03CDA" w:rsidP="00341556">
            <w:pPr>
              <w:pStyle w:val="USBTabletext"/>
            </w:pPr>
            <w:r w:rsidRPr="00F67030">
              <w:t xml:space="preserve">Initials and surname </w:t>
            </w:r>
          </w:p>
        </w:tc>
      </w:tr>
      <w:tr w:rsidR="00B03CDA" w:rsidRPr="00F67030" w14:paraId="38E4AA16" w14:textId="77777777" w:rsidTr="00CC7725">
        <w:trPr>
          <w:trHeight w:val="977"/>
          <w:jc w:val="center"/>
        </w:trPr>
        <w:tc>
          <w:tcPr>
            <w:tcW w:w="5096" w:type="dxa"/>
          </w:tcPr>
          <w:p w14:paraId="2241CA41" w14:textId="77777777" w:rsidR="00B03CDA" w:rsidRPr="00F67030" w:rsidRDefault="00B03CDA" w:rsidP="00341556">
            <w:pPr>
              <w:pStyle w:val="USBTabletext"/>
              <w:rPr>
                <w:lang w:val="en-US"/>
              </w:rPr>
            </w:pPr>
          </w:p>
          <w:p w14:paraId="50F8EC57" w14:textId="77777777" w:rsidR="00B03CDA" w:rsidRPr="00F67030" w:rsidRDefault="00B03CDA" w:rsidP="00341556">
            <w:pPr>
              <w:pStyle w:val="USBTabletext"/>
              <w:rPr>
                <w:lang w:val="en-US"/>
              </w:rPr>
            </w:pPr>
          </w:p>
        </w:tc>
        <w:tc>
          <w:tcPr>
            <w:tcW w:w="4260" w:type="dxa"/>
          </w:tcPr>
          <w:p w14:paraId="788F9F71" w14:textId="77777777" w:rsidR="00B03CDA" w:rsidRPr="00F67030" w:rsidRDefault="00B03CDA" w:rsidP="00341556">
            <w:pPr>
              <w:pStyle w:val="USBTabletext"/>
              <w:rPr>
                <w:lang w:val="en-US"/>
              </w:rPr>
            </w:pPr>
          </w:p>
        </w:tc>
      </w:tr>
      <w:tr w:rsidR="00B03CDA" w:rsidRPr="00F67030" w14:paraId="1BB8F593" w14:textId="77777777" w:rsidTr="00CC7725">
        <w:trPr>
          <w:jc w:val="center"/>
        </w:trPr>
        <w:tc>
          <w:tcPr>
            <w:tcW w:w="5096" w:type="dxa"/>
          </w:tcPr>
          <w:tbl>
            <w:tblPr>
              <w:tblW w:w="0" w:type="auto"/>
              <w:tblBorders>
                <w:top w:val="nil"/>
                <w:left w:val="nil"/>
                <w:bottom w:val="nil"/>
                <w:right w:val="nil"/>
              </w:tblBorders>
              <w:tblLook w:val="0000" w:firstRow="0" w:lastRow="0" w:firstColumn="0" w:lastColumn="0" w:noHBand="0" w:noVBand="0"/>
            </w:tblPr>
            <w:tblGrid>
              <w:gridCol w:w="686"/>
              <w:gridCol w:w="222"/>
            </w:tblGrid>
            <w:tr w:rsidR="00B03CDA" w:rsidRPr="00B03CDA" w14:paraId="0A892C8E" w14:textId="77777777" w:rsidTr="00CC7725">
              <w:trPr>
                <w:trHeight w:val="103"/>
              </w:trPr>
              <w:tc>
                <w:tcPr>
                  <w:tcW w:w="0" w:type="auto"/>
                </w:tcPr>
                <w:p w14:paraId="375DE788" w14:textId="77777777" w:rsidR="00B03CDA" w:rsidRPr="00B03CDA" w:rsidRDefault="00B03CDA" w:rsidP="00341556">
                  <w:pPr>
                    <w:pStyle w:val="USBTabletext"/>
                    <w:rPr>
                      <w:bCs/>
                      <w:iCs/>
                      <w:sz w:val="22"/>
                    </w:rPr>
                  </w:pPr>
                  <w:r w:rsidRPr="00B03CDA">
                    <w:rPr>
                      <w:bCs/>
                      <w:iCs/>
                      <w:sz w:val="22"/>
                    </w:rPr>
                    <w:t>Date</w:t>
                  </w:r>
                </w:p>
              </w:tc>
              <w:tc>
                <w:tcPr>
                  <w:tcW w:w="0" w:type="auto"/>
                </w:tcPr>
                <w:p w14:paraId="28882892" w14:textId="77777777" w:rsidR="00B03CDA" w:rsidRPr="00B03CDA" w:rsidRDefault="00B03CDA" w:rsidP="00341556">
                  <w:pPr>
                    <w:pStyle w:val="USBTabletext"/>
                    <w:rPr>
                      <w:bCs/>
                      <w:iCs/>
                      <w:sz w:val="22"/>
                    </w:rPr>
                  </w:pPr>
                </w:p>
              </w:tc>
            </w:tr>
          </w:tbl>
          <w:p w14:paraId="4B7EE9F3" w14:textId="77777777" w:rsidR="00B03CDA" w:rsidRPr="00F67030" w:rsidRDefault="00B03CDA" w:rsidP="00341556">
            <w:pPr>
              <w:pStyle w:val="USBTabletext"/>
              <w:rPr>
                <w:bCs/>
                <w:sz w:val="22"/>
              </w:rPr>
            </w:pPr>
          </w:p>
        </w:tc>
        <w:tc>
          <w:tcPr>
            <w:tcW w:w="4260" w:type="dxa"/>
          </w:tcPr>
          <w:p w14:paraId="5EE1E91D" w14:textId="77777777" w:rsidR="00B03CDA" w:rsidRPr="00F67030" w:rsidRDefault="00B03CDA" w:rsidP="00341556">
            <w:pPr>
              <w:pStyle w:val="USBTabletext"/>
              <w:rPr>
                <w:bCs/>
                <w:sz w:val="22"/>
              </w:rPr>
            </w:pPr>
            <w:r w:rsidRPr="00F67030">
              <w:rPr>
                <w:bCs/>
                <w:iCs/>
                <w:sz w:val="22"/>
              </w:rPr>
              <w:t xml:space="preserve">Signature </w:t>
            </w:r>
          </w:p>
        </w:tc>
      </w:tr>
    </w:tbl>
    <w:p w14:paraId="33939F43" w14:textId="6378EE61" w:rsidR="00695567" w:rsidRPr="006B7ECD" w:rsidRDefault="00695567" w:rsidP="00983D54">
      <w:pPr>
        <w:pStyle w:val="USBCopyright"/>
        <w:spacing w:before="240"/>
      </w:pPr>
      <w:r w:rsidRPr="006B7ECD">
        <w:t>Copyright © 20</w:t>
      </w:r>
      <w:r w:rsidR="000B33BF">
        <w:t>2</w:t>
      </w:r>
      <w:r w:rsidR="00F1561A">
        <w:t>6</w:t>
      </w:r>
      <w:r w:rsidRPr="006B7ECD">
        <w:t xml:space="preserve"> Stellenbosch University</w:t>
      </w:r>
    </w:p>
    <w:p w14:paraId="7276792D" w14:textId="30BB1845" w:rsidR="00695567" w:rsidRPr="006B7ECD" w:rsidRDefault="00695567" w:rsidP="00453EDE">
      <w:pPr>
        <w:pStyle w:val="USBCopyright"/>
      </w:pPr>
      <w:r w:rsidRPr="006B7ECD">
        <w:t>All rights reserved</w:t>
      </w:r>
    </w:p>
    <w:p w14:paraId="514A8826" w14:textId="54CD93E0" w:rsidR="00BD6FA3" w:rsidRDefault="00E70E33" w:rsidP="00BD6FA3">
      <w:pPr>
        <w:pStyle w:val="Sectionheading"/>
      </w:pPr>
      <w:bookmarkStart w:id="8" w:name="_Toc94522980"/>
      <w:r w:rsidRPr="00E70E33">
        <w:lastRenderedPageBreak/>
        <w:t xml:space="preserve">Declaration </w:t>
      </w:r>
      <w:r w:rsidR="00817F55">
        <w:t>on the</w:t>
      </w:r>
      <w:r w:rsidRPr="00E70E33">
        <w:t xml:space="preserve"> Use of Artificial Intelligence Tools</w:t>
      </w:r>
    </w:p>
    <w:p w14:paraId="13970F6E" w14:textId="7184C6FE" w:rsidR="00614D36" w:rsidRDefault="00614D36" w:rsidP="00614D36">
      <w:pPr>
        <w:pStyle w:val="USBiiiiiilast"/>
        <w:numPr>
          <w:ilvl w:val="0"/>
          <w:numId w:val="50"/>
        </w:numPr>
        <w:tabs>
          <w:tab w:val="clear" w:pos="567"/>
        </w:tabs>
        <w:ind w:left="426"/>
      </w:pPr>
      <w:r>
        <w:t>I have discussed the use (or non-use) of GenAI tools with my supervisor, and we have agreed on appropriate boundaries.</w:t>
      </w:r>
    </w:p>
    <w:p w14:paraId="6353C95D" w14:textId="04D42E4C" w:rsidR="00614D36" w:rsidRDefault="00614D36" w:rsidP="00614D36">
      <w:pPr>
        <w:pStyle w:val="USBiiiiiilast"/>
        <w:numPr>
          <w:ilvl w:val="0"/>
          <w:numId w:val="50"/>
        </w:numPr>
        <w:tabs>
          <w:tab w:val="clear" w:pos="567"/>
        </w:tabs>
        <w:ind w:left="426"/>
      </w:pPr>
      <w:r>
        <w:t xml:space="preserve">I have verified and take responsibility for all information, arguments, data, and conclusions in this </w:t>
      </w:r>
      <w:r w:rsidR="004953A0">
        <w:t>assignment/</w:t>
      </w:r>
      <w:r>
        <w:t>thesis. I am accountable for the integrity of the work.</w:t>
      </w:r>
    </w:p>
    <w:p w14:paraId="41D18906" w14:textId="084C2450" w:rsidR="00614D36" w:rsidRDefault="00614D36" w:rsidP="00614D36">
      <w:pPr>
        <w:pStyle w:val="USBiiiiiilast"/>
        <w:numPr>
          <w:ilvl w:val="0"/>
          <w:numId w:val="50"/>
        </w:numPr>
        <w:tabs>
          <w:tab w:val="clear" w:pos="567"/>
        </w:tabs>
        <w:ind w:left="426"/>
      </w:pPr>
      <w:r>
        <w:t>I confirm that AI tools were not used in ways that breach SU</w:t>
      </w:r>
      <w:r w:rsidRPr="00614D36">
        <w:t>’</w:t>
      </w:r>
      <w:r>
        <w:t>s plagiarism, confidentiality, or research integrity policies.</w:t>
      </w:r>
    </w:p>
    <w:p w14:paraId="0F3BCDBE" w14:textId="427AF34D" w:rsidR="00614D36" w:rsidRDefault="00614D36" w:rsidP="00614D36">
      <w:pPr>
        <w:pStyle w:val="USBiiiiiilast"/>
        <w:numPr>
          <w:ilvl w:val="0"/>
          <w:numId w:val="50"/>
        </w:numPr>
        <w:tabs>
          <w:tab w:val="clear" w:pos="567"/>
        </w:tabs>
        <w:ind w:left="426"/>
      </w:pPr>
      <w:r>
        <w:t>No data were generated by GenAI unless this was a deliberate and declared part of the research methodology.</w:t>
      </w:r>
    </w:p>
    <w:p w14:paraId="26D57B0F" w14:textId="3E2B35D1" w:rsidR="00614D36" w:rsidRDefault="00614D36" w:rsidP="00614D36">
      <w:pPr>
        <w:pStyle w:val="USBiiiiiilast"/>
        <w:numPr>
          <w:ilvl w:val="0"/>
          <w:numId w:val="50"/>
        </w:numPr>
        <w:tabs>
          <w:tab w:val="clear" w:pos="567"/>
        </w:tabs>
        <w:ind w:left="426"/>
      </w:pPr>
      <w:r>
        <w:t xml:space="preserve">I am willing to be questioned in </w:t>
      </w:r>
      <w:r w:rsidR="00447305">
        <w:t>an</w:t>
      </w:r>
      <w:r>
        <w:t xml:space="preserve"> oral examination on the scope, purpose, and verification of any GenAI use in this work.</w:t>
      </w:r>
    </w:p>
    <w:p w14:paraId="7B1BA2B3" w14:textId="77777777" w:rsidR="00614D36" w:rsidRDefault="00614D36" w:rsidP="00614D36">
      <w:r>
        <w:t>Institutional Acknowledgement</w:t>
      </w:r>
    </w:p>
    <w:p w14:paraId="66DDBE82" w14:textId="46EBF138" w:rsidR="00614D36" w:rsidRDefault="00614D36" w:rsidP="00614D36">
      <w:r>
        <w:t xml:space="preserve">This declaration aligns with Stellenbosch University’s </w:t>
      </w:r>
      <w:hyperlink r:id="rId11" w:history="1">
        <w:r w:rsidRPr="00436EF2">
          <w:rPr>
            <w:rStyle w:val="Hyperlink"/>
          </w:rPr>
          <w:t>Position Statement on the ethical use of AI in Research and Teaching-Learning-Assessment</w:t>
        </w:r>
      </w:hyperlink>
      <w:r>
        <w:t xml:space="preserve">, the </w:t>
      </w:r>
      <w:hyperlink r:id="rId12" w:history="1">
        <w:r w:rsidRPr="006E39F9">
          <w:rPr>
            <w:rStyle w:val="Hyperlink"/>
          </w:rPr>
          <w:t>Draft interim SU guidelines on allowable AI use and academic integrity in assessment</w:t>
        </w:r>
      </w:hyperlink>
      <w:r>
        <w:t>, and draws on international best practices.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6"/>
        <w:gridCol w:w="4260"/>
      </w:tblGrid>
      <w:tr w:rsidR="000B36CA" w:rsidRPr="00F67030" w14:paraId="1D2846B2" w14:textId="77777777" w:rsidTr="00653F7B">
        <w:trPr>
          <w:trHeight w:val="433"/>
          <w:jc w:val="center"/>
        </w:trPr>
        <w:tc>
          <w:tcPr>
            <w:tcW w:w="5096" w:type="dxa"/>
          </w:tcPr>
          <w:p w14:paraId="33511C63" w14:textId="77777777" w:rsidR="000B36CA" w:rsidRPr="00F67030" w:rsidRDefault="000B36CA" w:rsidP="00653F7B">
            <w:pPr>
              <w:pStyle w:val="USBTabletext"/>
              <w:rPr>
                <w:lang w:val="en-US"/>
              </w:rPr>
            </w:pPr>
          </w:p>
        </w:tc>
        <w:tc>
          <w:tcPr>
            <w:tcW w:w="4260" w:type="dxa"/>
          </w:tcPr>
          <w:p w14:paraId="49BAC51A" w14:textId="77777777" w:rsidR="000B36CA" w:rsidRPr="00F67030" w:rsidRDefault="000B36CA" w:rsidP="00653F7B">
            <w:pPr>
              <w:pStyle w:val="USBTabletext"/>
              <w:rPr>
                <w:lang w:val="en-US"/>
              </w:rPr>
            </w:pPr>
          </w:p>
        </w:tc>
      </w:tr>
      <w:tr w:rsidR="000B36CA" w:rsidRPr="00F67030" w14:paraId="58B2BB12" w14:textId="77777777" w:rsidTr="00653F7B">
        <w:trPr>
          <w:jc w:val="center"/>
        </w:trPr>
        <w:tc>
          <w:tcPr>
            <w:tcW w:w="5096" w:type="dxa"/>
          </w:tcPr>
          <w:p w14:paraId="2D2CE2BF" w14:textId="77777777" w:rsidR="000B36CA" w:rsidRPr="00F67030" w:rsidRDefault="000B36CA" w:rsidP="00653F7B">
            <w:pPr>
              <w:pStyle w:val="USBTabletext"/>
            </w:pPr>
            <w:r w:rsidRPr="00F67030">
              <w:t xml:space="preserve">Student number </w:t>
            </w:r>
          </w:p>
        </w:tc>
        <w:tc>
          <w:tcPr>
            <w:tcW w:w="4260" w:type="dxa"/>
          </w:tcPr>
          <w:p w14:paraId="2E038930" w14:textId="77777777" w:rsidR="000B36CA" w:rsidRPr="00F67030" w:rsidRDefault="000B36CA" w:rsidP="00653F7B">
            <w:pPr>
              <w:pStyle w:val="USBTabletext"/>
            </w:pPr>
            <w:r w:rsidRPr="00F67030">
              <w:t xml:space="preserve">Initials and surname </w:t>
            </w:r>
          </w:p>
        </w:tc>
      </w:tr>
      <w:tr w:rsidR="000B36CA" w:rsidRPr="00F67030" w14:paraId="7CAED43C" w14:textId="77777777" w:rsidTr="00653F7B">
        <w:trPr>
          <w:trHeight w:val="977"/>
          <w:jc w:val="center"/>
        </w:trPr>
        <w:tc>
          <w:tcPr>
            <w:tcW w:w="5096" w:type="dxa"/>
          </w:tcPr>
          <w:p w14:paraId="5BBF8A10" w14:textId="77777777" w:rsidR="000B36CA" w:rsidRPr="00F67030" w:rsidRDefault="000B36CA" w:rsidP="00653F7B">
            <w:pPr>
              <w:pStyle w:val="USBTabletext"/>
              <w:rPr>
                <w:lang w:val="en-US"/>
              </w:rPr>
            </w:pPr>
          </w:p>
          <w:p w14:paraId="5E207090" w14:textId="77777777" w:rsidR="000B36CA" w:rsidRPr="00F67030" w:rsidRDefault="000B36CA" w:rsidP="00653F7B">
            <w:pPr>
              <w:pStyle w:val="USBTabletext"/>
              <w:rPr>
                <w:lang w:val="en-US"/>
              </w:rPr>
            </w:pPr>
          </w:p>
        </w:tc>
        <w:tc>
          <w:tcPr>
            <w:tcW w:w="4260" w:type="dxa"/>
          </w:tcPr>
          <w:p w14:paraId="1D8B1B9B" w14:textId="77777777" w:rsidR="000B36CA" w:rsidRPr="00F67030" w:rsidRDefault="000B36CA" w:rsidP="00653F7B">
            <w:pPr>
              <w:pStyle w:val="USBTabletext"/>
              <w:rPr>
                <w:lang w:val="en-US"/>
              </w:rPr>
            </w:pPr>
          </w:p>
        </w:tc>
      </w:tr>
      <w:tr w:rsidR="000B36CA" w:rsidRPr="00F67030" w14:paraId="15B38F97" w14:textId="77777777" w:rsidTr="00653F7B">
        <w:trPr>
          <w:jc w:val="center"/>
        </w:trPr>
        <w:tc>
          <w:tcPr>
            <w:tcW w:w="5096" w:type="dxa"/>
          </w:tcPr>
          <w:tbl>
            <w:tblPr>
              <w:tblW w:w="0" w:type="auto"/>
              <w:tblBorders>
                <w:top w:val="nil"/>
                <w:left w:val="nil"/>
                <w:bottom w:val="nil"/>
                <w:right w:val="nil"/>
              </w:tblBorders>
              <w:tblLook w:val="0000" w:firstRow="0" w:lastRow="0" w:firstColumn="0" w:lastColumn="0" w:noHBand="0" w:noVBand="0"/>
            </w:tblPr>
            <w:tblGrid>
              <w:gridCol w:w="644"/>
              <w:gridCol w:w="222"/>
            </w:tblGrid>
            <w:tr w:rsidR="000B36CA" w:rsidRPr="00B03CDA" w14:paraId="570FE2DD" w14:textId="77777777" w:rsidTr="00653F7B">
              <w:trPr>
                <w:trHeight w:val="103"/>
              </w:trPr>
              <w:tc>
                <w:tcPr>
                  <w:tcW w:w="0" w:type="auto"/>
                </w:tcPr>
                <w:p w14:paraId="5A10F436" w14:textId="77777777" w:rsidR="000B36CA" w:rsidRPr="00B03CDA" w:rsidRDefault="000B36CA" w:rsidP="00653F7B">
                  <w:pPr>
                    <w:pStyle w:val="USBTabletext"/>
                  </w:pPr>
                  <w:r w:rsidRPr="00B03CDA">
                    <w:t>Date</w:t>
                  </w:r>
                </w:p>
              </w:tc>
              <w:tc>
                <w:tcPr>
                  <w:tcW w:w="0" w:type="auto"/>
                </w:tcPr>
                <w:p w14:paraId="5775A38B" w14:textId="77777777" w:rsidR="000B36CA" w:rsidRPr="00B03CDA" w:rsidRDefault="000B36CA" w:rsidP="00653F7B">
                  <w:pPr>
                    <w:pStyle w:val="USBTabletext"/>
                    <w:rPr>
                      <w:bCs/>
                      <w:iCs/>
                      <w:sz w:val="22"/>
                    </w:rPr>
                  </w:pPr>
                </w:p>
              </w:tc>
            </w:tr>
          </w:tbl>
          <w:p w14:paraId="177F0A2F" w14:textId="77777777" w:rsidR="000B36CA" w:rsidRPr="00F67030" w:rsidRDefault="000B36CA" w:rsidP="00653F7B">
            <w:pPr>
              <w:pStyle w:val="USBTabletext"/>
              <w:rPr>
                <w:bCs/>
                <w:sz w:val="22"/>
              </w:rPr>
            </w:pPr>
          </w:p>
        </w:tc>
        <w:tc>
          <w:tcPr>
            <w:tcW w:w="4260" w:type="dxa"/>
          </w:tcPr>
          <w:p w14:paraId="7FB67500" w14:textId="77777777" w:rsidR="000B36CA" w:rsidRPr="00F67030" w:rsidRDefault="000B36CA" w:rsidP="00653F7B">
            <w:pPr>
              <w:pStyle w:val="USBTabletext"/>
            </w:pPr>
            <w:r w:rsidRPr="00F67030">
              <w:t xml:space="preserve">Signature </w:t>
            </w:r>
          </w:p>
        </w:tc>
      </w:tr>
    </w:tbl>
    <w:p w14:paraId="249860CF" w14:textId="77777777" w:rsidR="000B36CA" w:rsidRPr="00B03CDA" w:rsidRDefault="000B36CA" w:rsidP="000B36CA">
      <w:pPr>
        <w:spacing w:after="0"/>
        <w:jc w:val="center"/>
        <w:rPr>
          <w:sz w:val="16"/>
          <w:szCs w:val="16"/>
          <w:lang w:val="en-US"/>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6"/>
        <w:gridCol w:w="4260"/>
      </w:tblGrid>
      <w:tr w:rsidR="000B36CA" w:rsidRPr="00F67030" w14:paraId="2D4A8D34" w14:textId="77777777" w:rsidTr="00653F7B">
        <w:trPr>
          <w:trHeight w:val="433"/>
          <w:jc w:val="center"/>
        </w:trPr>
        <w:tc>
          <w:tcPr>
            <w:tcW w:w="5096" w:type="dxa"/>
          </w:tcPr>
          <w:p w14:paraId="04C6AD95" w14:textId="77777777" w:rsidR="000B36CA" w:rsidRPr="00F67030" w:rsidRDefault="000B36CA" w:rsidP="00653F7B">
            <w:pPr>
              <w:pStyle w:val="USBTabletext"/>
              <w:rPr>
                <w:lang w:val="en-US"/>
              </w:rPr>
            </w:pPr>
          </w:p>
        </w:tc>
        <w:tc>
          <w:tcPr>
            <w:tcW w:w="4260" w:type="dxa"/>
          </w:tcPr>
          <w:p w14:paraId="54FDF270" w14:textId="77777777" w:rsidR="000B36CA" w:rsidRPr="00F67030" w:rsidRDefault="000B36CA" w:rsidP="00653F7B">
            <w:pPr>
              <w:pStyle w:val="USBTabletext"/>
              <w:rPr>
                <w:lang w:val="en-US"/>
              </w:rPr>
            </w:pPr>
          </w:p>
        </w:tc>
      </w:tr>
      <w:tr w:rsidR="000B36CA" w:rsidRPr="00F67030" w14:paraId="3B5F4410" w14:textId="77777777" w:rsidTr="00653F7B">
        <w:trPr>
          <w:jc w:val="center"/>
        </w:trPr>
        <w:tc>
          <w:tcPr>
            <w:tcW w:w="5096" w:type="dxa"/>
          </w:tcPr>
          <w:p w14:paraId="2017C78E" w14:textId="77777777" w:rsidR="000B36CA" w:rsidRPr="00F67030" w:rsidRDefault="000B36CA" w:rsidP="00653F7B">
            <w:pPr>
              <w:pStyle w:val="USBTabletext"/>
            </w:pPr>
            <w:r w:rsidRPr="00F67030">
              <w:t xml:space="preserve">Student number </w:t>
            </w:r>
          </w:p>
        </w:tc>
        <w:tc>
          <w:tcPr>
            <w:tcW w:w="4260" w:type="dxa"/>
          </w:tcPr>
          <w:p w14:paraId="4B4F46E3" w14:textId="77777777" w:rsidR="000B36CA" w:rsidRPr="00F67030" w:rsidRDefault="000B36CA" w:rsidP="00653F7B">
            <w:pPr>
              <w:pStyle w:val="USBTabletext"/>
            </w:pPr>
            <w:r w:rsidRPr="00F67030">
              <w:t xml:space="preserve">Initials and surname </w:t>
            </w:r>
          </w:p>
        </w:tc>
      </w:tr>
      <w:tr w:rsidR="000B36CA" w:rsidRPr="00F67030" w14:paraId="187871CA" w14:textId="77777777" w:rsidTr="00653F7B">
        <w:trPr>
          <w:trHeight w:val="977"/>
          <w:jc w:val="center"/>
        </w:trPr>
        <w:tc>
          <w:tcPr>
            <w:tcW w:w="5096" w:type="dxa"/>
          </w:tcPr>
          <w:p w14:paraId="50C2EC3C" w14:textId="77777777" w:rsidR="000B36CA" w:rsidRPr="00F67030" w:rsidRDefault="000B36CA" w:rsidP="00653F7B">
            <w:pPr>
              <w:pStyle w:val="USBTabletext"/>
              <w:rPr>
                <w:lang w:val="en-US"/>
              </w:rPr>
            </w:pPr>
          </w:p>
          <w:p w14:paraId="60ED8C24" w14:textId="77777777" w:rsidR="000B36CA" w:rsidRPr="00F67030" w:rsidRDefault="000B36CA" w:rsidP="00653F7B">
            <w:pPr>
              <w:pStyle w:val="USBTabletext"/>
              <w:rPr>
                <w:lang w:val="en-US"/>
              </w:rPr>
            </w:pPr>
          </w:p>
        </w:tc>
        <w:tc>
          <w:tcPr>
            <w:tcW w:w="4260" w:type="dxa"/>
          </w:tcPr>
          <w:p w14:paraId="142632D3" w14:textId="77777777" w:rsidR="000B36CA" w:rsidRPr="00F67030" w:rsidRDefault="000B36CA" w:rsidP="00653F7B">
            <w:pPr>
              <w:pStyle w:val="USBTabletext"/>
              <w:rPr>
                <w:lang w:val="en-US"/>
              </w:rPr>
            </w:pPr>
          </w:p>
        </w:tc>
      </w:tr>
      <w:tr w:rsidR="000B36CA" w:rsidRPr="00F67030" w14:paraId="64676227" w14:textId="77777777" w:rsidTr="00653F7B">
        <w:trPr>
          <w:jc w:val="center"/>
        </w:trPr>
        <w:tc>
          <w:tcPr>
            <w:tcW w:w="5096" w:type="dxa"/>
          </w:tcPr>
          <w:tbl>
            <w:tblPr>
              <w:tblW w:w="0" w:type="auto"/>
              <w:tblBorders>
                <w:top w:val="nil"/>
                <w:left w:val="nil"/>
                <w:bottom w:val="nil"/>
                <w:right w:val="nil"/>
              </w:tblBorders>
              <w:tblLook w:val="0000" w:firstRow="0" w:lastRow="0" w:firstColumn="0" w:lastColumn="0" w:noHBand="0" w:noVBand="0"/>
            </w:tblPr>
            <w:tblGrid>
              <w:gridCol w:w="686"/>
              <w:gridCol w:w="222"/>
            </w:tblGrid>
            <w:tr w:rsidR="000B36CA" w:rsidRPr="00B03CDA" w14:paraId="05913444" w14:textId="77777777" w:rsidTr="00653F7B">
              <w:trPr>
                <w:trHeight w:val="103"/>
              </w:trPr>
              <w:tc>
                <w:tcPr>
                  <w:tcW w:w="0" w:type="auto"/>
                </w:tcPr>
                <w:p w14:paraId="5FB22181" w14:textId="77777777" w:rsidR="000B36CA" w:rsidRPr="00B03CDA" w:rsidRDefault="000B36CA" w:rsidP="00653F7B">
                  <w:pPr>
                    <w:pStyle w:val="USBTabletext"/>
                    <w:rPr>
                      <w:bCs/>
                      <w:iCs/>
                      <w:sz w:val="22"/>
                    </w:rPr>
                  </w:pPr>
                  <w:r w:rsidRPr="00B03CDA">
                    <w:rPr>
                      <w:bCs/>
                      <w:iCs/>
                      <w:sz w:val="22"/>
                    </w:rPr>
                    <w:t>Date</w:t>
                  </w:r>
                </w:p>
              </w:tc>
              <w:tc>
                <w:tcPr>
                  <w:tcW w:w="0" w:type="auto"/>
                </w:tcPr>
                <w:p w14:paraId="4FBC4ADF" w14:textId="77777777" w:rsidR="000B36CA" w:rsidRPr="00B03CDA" w:rsidRDefault="000B36CA" w:rsidP="00653F7B">
                  <w:pPr>
                    <w:pStyle w:val="USBTabletext"/>
                    <w:rPr>
                      <w:bCs/>
                      <w:iCs/>
                      <w:sz w:val="22"/>
                    </w:rPr>
                  </w:pPr>
                </w:p>
              </w:tc>
            </w:tr>
          </w:tbl>
          <w:p w14:paraId="2E8ED3B8" w14:textId="77777777" w:rsidR="000B36CA" w:rsidRPr="00F67030" w:rsidRDefault="000B36CA" w:rsidP="00653F7B">
            <w:pPr>
              <w:pStyle w:val="USBTabletext"/>
              <w:rPr>
                <w:bCs/>
                <w:sz w:val="22"/>
              </w:rPr>
            </w:pPr>
          </w:p>
        </w:tc>
        <w:tc>
          <w:tcPr>
            <w:tcW w:w="4260" w:type="dxa"/>
          </w:tcPr>
          <w:p w14:paraId="385D0A78" w14:textId="77777777" w:rsidR="000B36CA" w:rsidRPr="00F67030" w:rsidRDefault="000B36CA" w:rsidP="00653F7B">
            <w:pPr>
              <w:pStyle w:val="USBTabletext"/>
              <w:rPr>
                <w:bCs/>
                <w:sz w:val="22"/>
              </w:rPr>
            </w:pPr>
            <w:r w:rsidRPr="00F67030">
              <w:rPr>
                <w:bCs/>
                <w:iCs/>
                <w:sz w:val="22"/>
              </w:rPr>
              <w:t xml:space="preserve">Signature </w:t>
            </w:r>
          </w:p>
        </w:tc>
      </w:tr>
    </w:tbl>
    <w:p w14:paraId="6209F6E2" w14:textId="77777777" w:rsidR="000B36CA" w:rsidRPr="00614D36" w:rsidRDefault="000B36CA" w:rsidP="00614D36"/>
    <w:p w14:paraId="4613AA1C" w14:textId="77777777" w:rsidR="00EE5055" w:rsidRPr="00187427" w:rsidRDefault="00EE5055" w:rsidP="00187427">
      <w:pPr>
        <w:pStyle w:val="Sectionheading"/>
      </w:pPr>
      <w:r w:rsidRPr="00187427">
        <w:lastRenderedPageBreak/>
        <w:t>Acknowledgements</w:t>
      </w:r>
      <w:bookmarkEnd w:id="3"/>
      <w:bookmarkEnd w:id="4"/>
      <w:bookmarkEnd w:id="5"/>
      <w:bookmarkEnd w:id="8"/>
    </w:p>
    <w:p w14:paraId="7B71CA43" w14:textId="77777777" w:rsidR="003A39BE" w:rsidRPr="006B7ECD" w:rsidRDefault="005F5D05" w:rsidP="00FF5BEB">
      <w:r w:rsidRPr="006B7ECD">
        <w:t>T</w:t>
      </w:r>
      <w:r w:rsidR="007E75D5" w:rsidRPr="006B7ECD">
        <w:t xml:space="preserve">he author </w:t>
      </w:r>
      <w:r w:rsidR="005727D7" w:rsidRPr="006B7ECD">
        <w:t>acknowledges institutions and people that significantly contributed to the research</w:t>
      </w:r>
      <w:r w:rsidR="007E75D5" w:rsidRPr="006B7ECD">
        <w:t xml:space="preserve"> in this section</w:t>
      </w:r>
      <w:r w:rsidR="005727D7" w:rsidRPr="006B7ECD">
        <w:t>.</w:t>
      </w:r>
      <w:r w:rsidR="003A39BE" w:rsidRPr="006B7ECD">
        <w:t xml:space="preserve">  </w:t>
      </w:r>
    </w:p>
    <w:p w14:paraId="5769613A" w14:textId="77777777" w:rsidR="005727D7" w:rsidRPr="006B7ECD" w:rsidRDefault="003A39BE" w:rsidP="00FF5BEB">
      <w:r w:rsidRPr="006B7ECD">
        <w:t>For example:</w:t>
      </w:r>
    </w:p>
    <w:p w14:paraId="00C3D5B3" w14:textId="77777777" w:rsidR="00EE5055" w:rsidRPr="006B7ECD" w:rsidRDefault="00FF5BEB" w:rsidP="00FF5BEB">
      <w:r w:rsidRPr="006B7ECD">
        <w:t>The Department of Statistic</w:t>
      </w:r>
      <w:r w:rsidR="005727D7" w:rsidRPr="006B7ECD">
        <w:t>s</w:t>
      </w:r>
      <w:r w:rsidRPr="006B7ECD">
        <w:t xml:space="preserve"> and Actuarial Science </w:t>
      </w:r>
      <w:r w:rsidR="003E02E2" w:rsidRPr="006B7ECD">
        <w:t xml:space="preserve">(the Department) </w:t>
      </w:r>
      <w:r w:rsidRPr="006B7ECD">
        <w:t xml:space="preserve">wishes to acknowledge the University of Stellenbosch </w:t>
      </w:r>
      <w:r w:rsidR="00C05953" w:rsidRPr="006B7ECD">
        <w:t xml:space="preserve">Business School </w:t>
      </w:r>
      <w:r w:rsidR="003E02E2" w:rsidRPr="006B7ECD">
        <w:t xml:space="preserve">(USB) </w:t>
      </w:r>
      <w:r w:rsidRPr="006B7ECD">
        <w:t>for generous</w:t>
      </w:r>
      <w:r w:rsidR="008F7A97" w:rsidRPr="006B7ECD">
        <w:t xml:space="preserve">ly making available their </w:t>
      </w:r>
      <w:r w:rsidRPr="006B7ECD">
        <w:t>research report template and guidelines</w:t>
      </w:r>
      <w:r w:rsidR="008F7A97" w:rsidRPr="006B7ECD">
        <w:t>.</w:t>
      </w:r>
      <w:r w:rsidR="00CA2245">
        <w:t xml:space="preserve"> </w:t>
      </w:r>
      <w:r w:rsidR="003E02E2" w:rsidRPr="006B7ECD">
        <w:t>The USB template and guidelines have been adapted for the purposes of the Department.</w:t>
      </w:r>
      <w:r w:rsidR="0086021D" w:rsidRPr="006B7ECD">
        <w:t xml:space="preserve"> </w:t>
      </w:r>
    </w:p>
    <w:p w14:paraId="73E9EF84" w14:textId="77777777" w:rsidR="004469AB" w:rsidRPr="00187427" w:rsidRDefault="004469AB" w:rsidP="00187427">
      <w:pPr>
        <w:pStyle w:val="Sectionheading"/>
      </w:pPr>
      <w:bookmarkStart w:id="9" w:name="_Toc242713178"/>
      <w:bookmarkStart w:id="10" w:name="_Toc94522981"/>
      <w:r w:rsidRPr="00187427">
        <w:lastRenderedPageBreak/>
        <w:t>Abstract</w:t>
      </w:r>
      <w:bookmarkEnd w:id="6"/>
      <w:bookmarkEnd w:id="7"/>
      <w:bookmarkEnd w:id="9"/>
      <w:bookmarkEnd w:id="10"/>
    </w:p>
    <w:p w14:paraId="7096A3B2" w14:textId="77777777" w:rsidR="000B5C61" w:rsidRPr="006B7ECD" w:rsidRDefault="00823667" w:rsidP="00926CB2">
      <w:bookmarkStart w:id="11" w:name="_Toc191377413"/>
      <w:r w:rsidRPr="006B7ECD">
        <w:t>“[Insert an abstract of not more than 500 words here]”</w:t>
      </w:r>
    </w:p>
    <w:p w14:paraId="5E12DC13" w14:textId="77777777" w:rsidR="006328CC" w:rsidRPr="006B7ECD" w:rsidRDefault="006328CC" w:rsidP="00D661C6">
      <w:pPr>
        <w:rPr>
          <w:b/>
        </w:rPr>
      </w:pPr>
      <w:r w:rsidRPr="006B7ECD">
        <w:rPr>
          <w:b/>
        </w:rPr>
        <w:t>Key words:</w:t>
      </w:r>
    </w:p>
    <w:p w14:paraId="14919AD9" w14:textId="77777777" w:rsidR="006328CC" w:rsidRPr="006B7ECD" w:rsidRDefault="006328CC" w:rsidP="00926CB2">
      <w:r w:rsidRPr="006B7ECD">
        <w:t>Technical guidelines</w:t>
      </w:r>
      <w:r w:rsidR="00C53C8C" w:rsidRPr="006B7ECD">
        <w:t>;</w:t>
      </w:r>
      <w:r w:rsidR="005246DD" w:rsidRPr="006B7ECD">
        <w:t xml:space="preserve"> </w:t>
      </w:r>
      <w:r w:rsidRPr="006B7ECD">
        <w:t>Chapter outline</w:t>
      </w:r>
      <w:r w:rsidR="00C53C8C" w:rsidRPr="006B7ECD">
        <w:t>;</w:t>
      </w:r>
      <w:r w:rsidR="005246DD" w:rsidRPr="006B7ECD">
        <w:t xml:space="preserve"> </w:t>
      </w:r>
      <w:r w:rsidRPr="006B7ECD">
        <w:t>Examples</w:t>
      </w:r>
    </w:p>
    <w:p w14:paraId="471DDBC5" w14:textId="34CE1FE5" w:rsidR="00853F24" w:rsidRPr="00187427" w:rsidRDefault="0089605D" w:rsidP="00187427">
      <w:pPr>
        <w:pStyle w:val="Sectionheading"/>
      </w:pPr>
      <w:bookmarkStart w:id="12" w:name="_Toc242588056"/>
      <w:bookmarkStart w:id="13" w:name="_Toc242590650"/>
      <w:bookmarkStart w:id="14" w:name="_Toc242713180"/>
      <w:bookmarkStart w:id="15" w:name="_Toc247494315"/>
      <w:bookmarkStart w:id="16" w:name="_Toc249206240"/>
      <w:bookmarkStart w:id="17" w:name="_Toc94522983"/>
      <w:r w:rsidRPr="00187427">
        <w:lastRenderedPageBreak/>
        <w:t>T</w:t>
      </w:r>
      <w:bookmarkEnd w:id="11"/>
      <w:r w:rsidR="00163AB4" w:rsidRPr="00187427">
        <w:t>able of contents</w:t>
      </w:r>
      <w:bookmarkEnd w:id="12"/>
      <w:bookmarkEnd w:id="13"/>
      <w:bookmarkEnd w:id="14"/>
      <w:bookmarkEnd w:id="15"/>
      <w:bookmarkEnd w:id="16"/>
      <w:bookmarkEnd w:id="17"/>
    </w:p>
    <w:bookmarkStart w:id="18" w:name="_Toc187479061"/>
    <w:bookmarkStart w:id="19" w:name="_Toc191377416"/>
    <w:bookmarkStart w:id="20" w:name="_Toc191465047"/>
    <w:bookmarkStart w:id="21" w:name="_Toc191465513"/>
    <w:bookmarkStart w:id="22" w:name="_Toc242713184"/>
    <w:p w14:paraId="6FA3A5E3" w14:textId="7DF9B0E8" w:rsidR="00B46ABC" w:rsidRDefault="00CC27E1">
      <w:pPr>
        <w:pStyle w:val="TOC1"/>
        <w:rPr>
          <w:rFonts w:asciiTheme="minorHAnsi" w:eastAsiaTheme="minorEastAsia" w:hAnsiTheme="minorHAnsi" w:cstheme="minorBidi"/>
          <w:b w:val="0"/>
          <w:bCs w:val="0"/>
          <w:lang w:val="en-ZA" w:eastAsia="en-ZA"/>
        </w:rPr>
      </w:pPr>
      <w:r>
        <w:fldChar w:fldCharType="begin"/>
      </w:r>
      <w:r>
        <w:instrText xml:space="preserve"> TOC \h \z \t "Heading 1,1,Heading 2,2,Heading 3,3,USB Figure heading,3,USB table source,3,Section heading,1" </w:instrText>
      </w:r>
      <w:r>
        <w:fldChar w:fldCharType="separate"/>
      </w:r>
      <w:hyperlink w:anchor="_Toc94522979" w:history="1">
        <w:r w:rsidR="00B46ABC" w:rsidRPr="00826C25">
          <w:rPr>
            <w:rStyle w:val="Hyperlink"/>
            <w:lang w:val="en-US"/>
          </w:rPr>
          <w:t>Plagiarism Declaration</w:t>
        </w:r>
        <w:r w:rsidR="00B46ABC">
          <w:rPr>
            <w:webHidden/>
          </w:rPr>
          <w:tab/>
        </w:r>
        <w:r w:rsidR="00B46ABC">
          <w:rPr>
            <w:webHidden/>
          </w:rPr>
          <w:fldChar w:fldCharType="begin"/>
        </w:r>
        <w:r w:rsidR="00B46ABC">
          <w:rPr>
            <w:webHidden/>
          </w:rPr>
          <w:instrText xml:space="preserve"> PAGEREF _Toc94522979 \h </w:instrText>
        </w:r>
        <w:r w:rsidR="00B46ABC">
          <w:rPr>
            <w:webHidden/>
          </w:rPr>
        </w:r>
        <w:r w:rsidR="00B46ABC">
          <w:rPr>
            <w:webHidden/>
          </w:rPr>
          <w:fldChar w:fldCharType="separate"/>
        </w:r>
        <w:r w:rsidR="00B46ABC">
          <w:rPr>
            <w:webHidden/>
          </w:rPr>
          <w:t>ii</w:t>
        </w:r>
        <w:r w:rsidR="00B46ABC">
          <w:rPr>
            <w:webHidden/>
          </w:rPr>
          <w:fldChar w:fldCharType="end"/>
        </w:r>
      </w:hyperlink>
    </w:p>
    <w:p w14:paraId="741FF357" w14:textId="62B06065" w:rsidR="00B46ABC" w:rsidRDefault="00B46ABC">
      <w:pPr>
        <w:pStyle w:val="TOC1"/>
        <w:rPr>
          <w:rFonts w:asciiTheme="minorHAnsi" w:eastAsiaTheme="minorEastAsia" w:hAnsiTheme="minorHAnsi" w:cstheme="minorBidi"/>
          <w:b w:val="0"/>
          <w:bCs w:val="0"/>
          <w:lang w:val="en-ZA" w:eastAsia="en-ZA"/>
        </w:rPr>
      </w:pPr>
      <w:hyperlink w:anchor="_Toc94522980" w:history="1">
        <w:r w:rsidRPr="00826C25">
          <w:rPr>
            <w:rStyle w:val="Hyperlink"/>
          </w:rPr>
          <w:t>Acknowledgements</w:t>
        </w:r>
        <w:r>
          <w:rPr>
            <w:webHidden/>
          </w:rPr>
          <w:tab/>
        </w:r>
        <w:r>
          <w:rPr>
            <w:webHidden/>
          </w:rPr>
          <w:fldChar w:fldCharType="begin"/>
        </w:r>
        <w:r>
          <w:rPr>
            <w:webHidden/>
          </w:rPr>
          <w:instrText xml:space="preserve"> PAGEREF _Toc94522980 \h </w:instrText>
        </w:r>
        <w:r>
          <w:rPr>
            <w:webHidden/>
          </w:rPr>
        </w:r>
        <w:r>
          <w:rPr>
            <w:webHidden/>
          </w:rPr>
          <w:fldChar w:fldCharType="separate"/>
        </w:r>
        <w:r>
          <w:rPr>
            <w:webHidden/>
          </w:rPr>
          <w:t>iii</w:t>
        </w:r>
        <w:r>
          <w:rPr>
            <w:webHidden/>
          </w:rPr>
          <w:fldChar w:fldCharType="end"/>
        </w:r>
      </w:hyperlink>
    </w:p>
    <w:p w14:paraId="08C756CE" w14:textId="650F074D" w:rsidR="00B46ABC" w:rsidRDefault="00B46ABC">
      <w:pPr>
        <w:pStyle w:val="TOC1"/>
        <w:rPr>
          <w:rFonts w:asciiTheme="minorHAnsi" w:eastAsiaTheme="minorEastAsia" w:hAnsiTheme="minorHAnsi" w:cstheme="minorBidi"/>
          <w:b w:val="0"/>
          <w:bCs w:val="0"/>
          <w:lang w:val="en-ZA" w:eastAsia="en-ZA"/>
        </w:rPr>
      </w:pPr>
      <w:hyperlink w:anchor="_Toc94522981" w:history="1">
        <w:r w:rsidRPr="00826C25">
          <w:rPr>
            <w:rStyle w:val="Hyperlink"/>
          </w:rPr>
          <w:t>Abstract</w:t>
        </w:r>
        <w:r>
          <w:rPr>
            <w:webHidden/>
          </w:rPr>
          <w:tab/>
        </w:r>
        <w:r>
          <w:rPr>
            <w:webHidden/>
          </w:rPr>
          <w:fldChar w:fldCharType="begin"/>
        </w:r>
        <w:r>
          <w:rPr>
            <w:webHidden/>
          </w:rPr>
          <w:instrText xml:space="preserve"> PAGEREF _Toc94522981 \h </w:instrText>
        </w:r>
        <w:r>
          <w:rPr>
            <w:webHidden/>
          </w:rPr>
        </w:r>
        <w:r>
          <w:rPr>
            <w:webHidden/>
          </w:rPr>
          <w:fldChar w:fldCharType="separate"/>
        </w:r>
        <w:r>
          <w:rPr>
            <w:webHidden/>
          </w:rPr>
          <w:t>iv</w:t>
        </w:r>
        <w:r>
          <w:rPr>
            <w:webHidden/>
          </w:rPr>
          <w:fldChar w:fldCharType="end"/>
        </w:r>
      </w:hyperlink>
    </w:p>
    <w:p w14:paraId="7DF001C0" w14:textId="4125753B" w:rsidR="00B46ABC" w:rsidRDefault="00B46ABC">
      <w:pPr>
        <w:pStyle w:val="TOC1"/>
        <w:rPr>
          <w:rFonts w:asciiTheme="minorHAnsi" w:eastAsiaTheme="minorEastAsia" w:hAnsiTheme="minorHAnsi" w:cstheme="minorBidi"/>
          <w:b w:val="0"/>
          <w:bCs w:val="0"/>
          <w:lang w:val="en-ZA" w:eastAsia="en-ZA"/>
        </w:rPr>
      </w:pPr>
      <w:hyperlink w:anchor="_Toc94522984" w:history="1">
        <w:r w:rsidRPr="00826C25">
          <w:rPr>
            <w:rStyle w:val="Hyperlink"/>
          </w:rPr>
          <w:t>List of Tables</w:t>
        </w:r>
        <w:r>
          <w:rPr>
            <w:webHidden/>
          </w:rPr>
          <w:tab/>
        </w:r>
        <w:r w:rsidR="00060CCD">
          <w:rPr>
            <w:webHidden/>
          </w:rPr>
          <w:t>vii</w:t>
        </w:r>
      </w:hyperlink>
    </w:p>
    <w:p w14:paraId="7B802E6A" w14:textId="550F23CF" w:rsidR="00B46ABC" w:rsidRDefault="00B46ABC">
      <w:pPr>
        <w:pStyle w:val="TOC1"/>
        <w:rPr>
          <w:rFonts w:asciiTheme="minorHAnsi" w:eastAsiaTheme="minorEastAsia" w:hAnsiTheme="minorHAnsi" w:cstheme="minorBidi"/>
          <w:b w:val="0"/>
          <w:bCs w:val="0"/>
          <w:lang w:val="en-ZA" w:eastAsia="en-ZA"/>
        </w:rPr>
      </w:pPr>
      <w:hyperlink w:anchor="_Toc94522985" w:history="1">
        <w:r w:rsidRPr="00826C25">
          <w:rPr>
            <w:rStyle w:val="Hyperlink"/>
          </w:rPr>
          <w:t>List of Figures</w:t>
        </w:r>
        <w:r>
          <w:rPr>
            <w:webHidden/>
          </w:rPr>
          <w:tab/>
        </w:r>
        <w:r w:rsidR="00060CCD">
          <w:rPr>
            <w:webHidden/>
          </w:rPr>
          <w:t>i</w:t>
        </w:r>
        <w:r>
          <w:rPr>
            <w:webHidden/>
          </w:rPr>
          <w:fldChar w:fldCharType="begin"/>
        </w:r>
        <w:r>
          <w:rPr>
            <w:webHidden/>
          </w:rPr>
          <w:instrText xml:space="preserve"> PAGEREF _Toc94522985 \h </w:instrText>
        </w:r>
        <w:r>
          <w:rPr>
            <w:webHidden/>
          </w:rPr>
        </w:r>
        <w:r>
          <w:rPr>
            <w:webHidden/>
          </w:rPr>
          <w:fldChar w:fldCharType="separate"/>
        </w:r>
        <w:r>
          <w:rPr>
            <w:webHidden/>
          </w:rPr>
          <w:t>x</w:t>
        </w:r>
        <w:r>
          <w:rPr>
            <w:webHidden/>
          </w:rPr>
          <w:fldChar w:fldCharType="end"/>
        </w:r>
      </w:hyperlink>
    </w:p>
    <w:p w14:paraId="7F818886" w14:textId="40DDB210" w:rsidR="00B46ABC" w:rsidRDefault="00B46ABC">
      <w:pPr>
        <w:pStyle w:val="TOC1"/>
        <w:rPr>
          <w:rFonts w:asciiTheme="minorHAnsi" w:eastAsiaTheme="minorEastAsia" w:hAnsiTheme="minorHAnsi" w:cstheme="minorBidi"/>
          <w:b w:val="0"/>
          <w:bCs w:val="0"/>
          <w:lang w:val="en-ZA" w:eastAsia="en-ZA"/>
        </w:rPr>
      </w:pPr>
      <w:hyperlink w:anchor="_Toc94522986" w:history="1">
        <w:r w:rsidRPr="00826C25">
          <w:rPr>
            <w:rStyle w:val="Hyperlink"/>
          </w:rPr>
          <w:t>List of Appendices</w:t>
        </w:r>
        <w:r>
          <w:rPr>
            <w:webHidden/>
          </w:rPr>
          <w:tab/>
        </w:r>
        <w:r>
          <w:rPr>
            <w:webHidden/>
          </w:rPr>
          <w:fldChar w:fldCharType="begin"/>
        </w:r>
        <w:r>
          <w:rPr>
            <w:webHidden/>
          </w:rPr>
          <w:instrText xml:space="preserve"> PAGEREF _Toc94522986 \h </w:instrText>
        </w:r>
        <w:r>
          <w:rPr>
            <w:webHidden/>
          </w:rPr>
        </w:r>
        <w:r>
          <w:rPr>
            <w:webHidden/>
          </w:rPr>
          <w:fldChar w:fldCharType="separate"/>
        </w:r>
        <w:r>
          <w:rPr>
            <w:webHidden/>
          </w:rPr>
          <w:t>x</w:t>
        </w:r>
        <w:r>
          <w:rPr>
            <w:webHidden/>
          </w:rPr>
          <w:fldChar w:fldCharType="end"/>
        </w:r>
      </w:hyperlink>
    </w:p>
    <w:p w14:paraId="275F6BCD" w14:textId="1404DEF1" w:rsidR="00B46ABC" w:rsidRDefault="00B46ABC">
      <w:pPr>
        <w:pStyle w:val="TOC1"/>
        <w:rPr>
          <w:rFonts w:asciiTheme="minorHAnsi" w:eastAsiaTheme="minorEastAsia" w:hAnsiTheme="minorHAnsi" w:cstheme="minorBidi"/>
          <w:b w:val="0"/>
          <w:bCs w:val="0"/>
          <w:lang w:val="en-ZA" w:eastAsia="en-ZA"/>
        </w:rPr>
      </w:pPr>
      <w:hyperlink w:anchor="_Toc94522987" w:history="1">
        <w:r w:rsidRPr="00826C25">
          <w:rPr>
            <w:rStyle w:val="Hyperlink"/>
          </w:rPr>
          <w:t>List of abbreviations and/or acronyms</w:t>
        </w:r>
        <w:r>
          <w:rPr>
            <w:webHidden/>
          </w:rPr>
          <w:tab/>
        </w:r>
        <w:r>
          <w:rPr>
            <w:webHidden/>
          </w:rPr>
          <w:fldChar w:fldCharType="begin"/>
        </w:r>
        <w:r>
          <w:rPr>
            <w:webHidden/>
          </w:rPr>
          <w:instrText xml:space="preserve"> PAGEREF _Toc94522987 \h </w:instrText>
        </w:r>
        <w:r>
          <w:rPr>
            <w:webHidden/>
          </w:rPr>
        </w:r>
        <w:r>
          <w:rPr>
            <w:webHidden/>
          </w:rPr>
          <w:fldChar w:fldCharType="separate"/>
        </w:r>
        <w:r>
          <w:rPr>
            <w:webHidden/>
          </w:rPr>
          <w:t>xi</w:t>
        </w:r>
        <w:r>
          <w:rPr>
            <w:webHidden/>
          </w:rPr>
          <w:fldChar w:fldCharType="end"/>
        </w:r>
      </w:hyperlink>
    </w:p>
    <w:p w14:paraId="12B75956" w14:textId="1D685068" w:rsidR="00B46ABC" w:rsidRDefault="00B46ABC">
      <w:pPr>
        <w:pStyle w:val="TOC1"/>
        <w:rPr>
          <w:rFonts w:asciiTheme="minorHAnsi" w:eastAsiaTheme="minorEastAsia" w:hAnsiTheme="minorHAnsi" w:cstheme="minorBidi"/>
          <w:b w:val="0"/>
          <w:bCs w:val="0"/>
          <w:lang w:val="en-ZA" w:eastAsia="en-ZA"/>
        </w:rPr>
      </w:pPr>
      <w:hyperlink w:anchor="_Toc94522988" w:history="1">
        <w:r w:rsidRPr="00826C25">
          <w:rPr>
            <w:rStyle w:val="Hyperlink"/>
          </w:rPr>
          <w:t>CHAPTER 1 INTRODUCTION</w:t>
        </w:r>
        <w:r>
          <w:rPr>
            <w:webHidden/>
          </w:rPr>
          <w:tab/>
        </w:r>
        <w:r>
          <w:rPr>
            <w:webHidden/>
          </w:rPr>
          <w:fldChar w:fldCharType="begin"/>
        </w:r>
        <w:r>
          <w:rPr>
            <w:webHidden/>
          </w:rPr>
          <w:instrText xml:space="preserve"> PAGEREF _Toc94522988 \h </w:instrText>
        </w:r>
        <w:r>
          <w:rPr>
            <w:webHidden/>
          </w:rPr>
        </w:r>
        <w:r>
          <w:rPr>
            <w:webHidden/>
          </w:rPr>
          <w:fldChar w:fldCharType="separate"/>
        </w:r>
        <w:r>
          <w:rPr>
            <w:webHidden/>
          </w:rPr>
          <w:t>1</w:t>
        </w:r>
        <w:r>
          <w:rPr>
            <w:webHidden/>
          </w:rPr>
          <w:fldChar w:fldCharType="end"/>
        </w:r>
      </w:hyperlink>
    </w:p>
    <w:p w14:paraId="1EEB051F" w14:textId="4EACF5AE" w:rsidR="00B46ABC" w:rsidRDefault="00B46ABC">
      <w:pPr>
        <w:pStyle w:val="TOC2"/>
        <w:rPr>
          <w:rFonts w:asciiTheme="minorHAnsi" w:eastAsiaTheme="minorEastAsia" w:hAnsiTheme="minorHAnsi" w:cstheme="minorBidi"/>
          <w:bCs w:val="0"/>
          <w:caps w:val="0"/>
          <w:szCs w:val="22"/>
          <w:lang w:val="en-ZA" w:eastAsia="en-ZA"/>
        </w:rPr>
      </w:pPr>
      <w:hyperlink w:anchor="_Toc94522989" w:history="1">
        <w:r w:rsidRPr="00826C25">
          <w:rPr>
            <w:rStyle w:val="Hyperlink"/>
          </w:rPr>
          <w:t>1.1</w:t>
        </w:r>
        <w:r>
          <w:rPr>
            <w:rFonts w:asciiTheme="minorHAnsi" w:eastAsiaTheme="minorEastAsia" w:hAnsiTheme="minorHAnsi" w:cstheme="minorBidi"/>
            <w:bCs w:val="0"/>
            <w:caps w:val="0"/>
            <w:szCs w:val="22"/>
            <w:lang w:val="en-ZA" w:eastAsia="en-ZA"/>
          </w:rPr>
          <w:tab/>
        </w:r>
        <w:r w:rsidRPr="00826C25">
          <w:rPr>
            <w:rStyle w:val="Hyperlink"/>
          </w:rPr>
          <w:t>Introduction</w:t>
        </w:r>
        <w:r>
          <w:rPr>
            <w:webHidden/>
          </w:rPr>
          <w:tab/>
        </w:r>
        <w:r>
          <w:rPr>
            <w:webHidden/>
          </w:rPr>
          <w:fldChar w:fldCharType="begin"/>
        </w:r>
        <w:r>
          <w:rPr>
            <w:webHidden/>
          </w:rPr>
          <w:instrText xml:space="preserve"> PAGEREF _Toc94522989 \h </w:instrText>
        </w:r>
        <w:r>
          <w:rPr>
            <w:webHidden/>
          </w:rPr>
        </w:r>
        <w:r>
          <w:rPr>
            <w:webHidden/>
          </w:rPr>
          <w:fldChar w:fldCharType="separate"/>
        </w:r>
        <w:r>
          <w:rPr>
            <w:webHidden/>
          </w:rPr>
          <w:t>1</w:t>
        </w:r>
        <w:r>
          <w:rPr>
            <w:webHidden/>
          </w:rPr>
          <w:fldChar w:fldCharType="end"/>
        </w:r>
      </w:hyperlink>
    </w:p>
    <w:p w14:paraId="393037AD" w14:textId="40990EB8" w:rsidR="00B46ABC" w:rsidRDefault="00B46ABC">
      <w:pPr>
        <w:pStyle w:val="TOC2"/>
        <w:rPr>
          <w:rFonts w:asciiTheme="minorHAnsi" w:eastAsiaTheme="minorEastAsia" w:hAnsiTheme="minorHAnsi" w:cstheme="minorBidi"/>
          <w:bCs w:val="0"/>
          <w:caps w:val="0"/>
          <w:szCs w:val="22"/>
          <w:lang w:val="en-ZA" w:eastAsia="en-ZA"/>
        </w:rPr>
      </w:pPr>
      <w:hyperlink w:anchor="_Toc94522990" w:history="1">
        <w:r w:rsidRPr="00826C25">
          <w:rPr>
            <w:rStyle w:val="Hyperlink"/>
          </w:rPr>
          <w:t>1.2</w:t>
        </w:r>
        <w:r>
          <w:rPr>
            <w:rFonts w:asciiTheme="minorHAnsi" w:eastAsiaTheme="minorEastAsia" w:hAnsiTheme="minorHAnsi" w:cstheme="minorBidi"/>
            <w:bCs w:val="0"/>
            <w:caps w:val="0"/>
            <w:szCs w:val="22"/>
            <w:lang w:val="en-ZA" w:eastAsia="en-ZA"/>
          </w:rPr>
          <w:tab/>
        </w:r>
        <w:r w:rsidRPr="00826C25">
          <w:rPr>
            <w:rStyle w:val="Hyperlink"/>
          </w:rPr>
          <w:t>Problem statement</w:t>
        </w:r>
        <w:r>
          <w:rPr>
            <w:webHidden/>
          </w:rPr>
          <w:tab/>
        </w:r>
        <w:r>
          <w:rPr>
            <w:webHidden/>
          </w:rPr>
          <w:fldChar w:fldCharType="begin"/>
        </w:r>
        <w:r>
          <w:rPr>
            <w:webHidden/>
          </w:rPr>
          <w:instrText xml:space="preserve"> PAGEREF _Toc94522990 \h </w:instrText>
        </w:r>
        <w:r>
          <w:rPr>
            <w:webHidden/>
          </w:rPr>
        </w:r>
        <w:r>
          <w:rPr>
            <w:webHidden/>
          </w:rPr>
          <w:fldChar w:fldCharType="separate"/>
        </w:r>
        <w:r>
          <w:rPr>
            <w:webHidden/>
          </w:rPr>
          <w:t>1</w:t>
        </w:r>
        <w:r>
          <w:rPr>
            <w:webHidden/>
          </w:rPr>
          <w:fldChar w:fldCharType="end"/>
        </w:r>
      </w:hyperlink>
    </w:p>
    <w:p w14:paraId="09D4B148" w14:textId="3198C50F" w:rsidR="00B46ABC" w:rsidRDefault="00B46ABC">
      <w:pPr>
        <w:pStyle w:val="TOC2"/>
        <w:rPr>
          <w:rFonts w:asciiTheme="minorHAnsi" w:eastAsiaTheme="minorEastAsia" w:hAnsiTheme="minorHAnsi" w:cstheme="minorBidi"/>
          <w:bCs w:val="0"/>
          <w:caps w:val="0"/>
          <w:szCs w:val="22"/>
          <w:lang w:val="en-ZA" w:eastAsia="en-ZA"/>
        </w:rPr>
      </w:pPr>
      <w:hyperlink w:anchor="_Toc94522991" w:history="1">
        <w:r w:rsidRPr="00826C25">
          <w:rPr>
            <w:rStyle w:val="Hyperlink"/>
          </w:rPr>
          <w:t>1.3</w:t>
        </w:r>
        <w:r>
          <w:rPr>
            <w:rFonts w:asciiTheme="minorHAnsi" w:eastAsiaTheme="minorEastAsia" w:hAnsiTheme="minorHAnsi" w:cstheme="minorBidi"/>
            <w:bCs w:val="0"/>
            <w:caps w:val="0"/>
            <w:szCs w:val="22"/>
            <w:lang w:val="en-ZA" w:eastAsia="en-ZA"/>
          </w:rPr>
          <w:tab/>
        </w:r>
        <w:r w:rsidRPr="00826C25">
          <w:rPr>
            <w:rStyle w:val="Hyperlink"/>
          </w:rPr>
          <w:t>Clarification of key concepts</w:t>
        </w:r>
        <w:r>
          <w:rPr>
            <w:webHidden/>
          </w:rPr>
          <w:tab/>
        </w:r>
        <w:r>
          <w:rPr>
            <w:webHidden/>
          </w:rPr>
          <w:fldChar w:fldCharType="begin"/>
        </w:r>
        <w:r>
          <w:rPr>
            <w:webHidden/>
          </w:rPr>
          <w:instrText xml:space="preserve"> PAGEREF _Toc94522991 \h </w:instrText>
        </w:r>
        <w:r>
          <w:rPr>
            <w:webHidden/>
          </w:rPr>
        </w:r>
        <w:r>
          <w:rPr>
            <w:webHidden/>
          </w:rPr>
          <w:fldChar w:fldCharType="separate"/>
        </w:r>
        <w:r>
          <w:rPr>
            <w:webHidden/>
          </w:rPr>
          <w:t>1</w:t>
        </w:r>
        <w:r>
          <w:rPr>
            <w:webHidden/>
          </w:rPr>
          <w:fldChar w:fldCharType="end"/>
        </w:r>
      </w:hyperlink>
    </w:p>
    <w:p w14:paraId="3FA1CAEF" w14:textId="714AF638" w:rsidR="00B46ABC" w:rsidRDefault="00B46ABC">
      <w:pPr>
        <w:pStyle w:val="TOC3"/>
        <w:rPr>
          <w:rFonts w:asciiTheme="minorHAnsi" w:eastAsiaTheme="minorEastAsia" w:hAnsiTheme="minorHAnsi" w:cstheme="minorBidi"/>
        </w:rPr>
      </w:pPr>
      <w:hyperlink w:anchor="_Toc94522992" w:history="1">
        <w:r w:rsidRPr="00826C25">
          <w:rPr>
            <w:rStyle w:val="Hyperlink"/>
          </w:rPr>
          <w:t>1.3.1</w:t>
        </w:r>
        <w:r>
          <w:rPr>
            <w:rFonts w:asciiTheme="minorHAnsi" w:eastAsiaTheme="minorEastAsia" w:hAnsiTheme="minorHAnsi" w:cstheme="minorBidi"/>
          </w:rPr>
          <w:tab/>
        </w:r>
        <w:r w:rsidRPr="00826C25">
          <w:rPr>
            <w:rStyle w:val="Hyperlink"/>
          </w:rPr>
          <w:t>Report</w:t>
        </w:r>
        <w:r>
          <w:rPr>
            <w:webHidden/>
          </w:rPr>
          <w:tab/>
        </w:r>
        <w:r>
          <w:rPr>
            <w:webHidden/>
          </w:rPr>
          <w:fldChar w:fldCharType="begin"/>
        </w:r>
        <w:r>
          <w:rPr>
            <w:webHidden/>
          </w:rPr>
          <w:instrText xml:space="preserve"> PAGEREF _Toc94522992 \h </w:instrText>
        </w:r>
        <w:r>
          <w:rPr>
            <w:webHidden/>
          </w:rPr>
        </w:r>
        <w:r>
          <w:rPr>
            <w:webHidden/>
          </w:rPr>
          <w:fldChar w:fldCharType="separate"/>
        </w:r>
        <w:r>
          <w:rPr>
            <w:webHidden/>
          </w:rPr>
          <w:t>1</w:t>
        </w:r>
        <w:r>
          <w:rPr>
            <w:webHidden/>
          </w:rPr>
          <w:fldChar w:fldCharType="end"/>
        </w:r>
      </w:hyperlink>
    </w:p>
    <w:p w14:paraId="3CF2FA02" w14:textId="51D5A64A" w:rsidR="00B46ABC" w:rsidRDefault="00B46ABC">
      <w:pPr>
        <w:pStyle w:val="TOC3"/>
        <w:rPr>
          <w:rFonts w:asciiTheme="minorHAnsi" w:eastAsiaTheme="minorEastAsia" w:hAnsiTheme="minorHAnsi" w:cstheme="minorBidi"/>
        </w:rPr>
      </w:pPr>
      <w:hyperlink w:anchor="_Toc94522993" w:history="1">
        <w:r w:rsidRPr="00826C25">
          <w:rPr>
            <w:rStyle w:val="Hyperlink"/>
          </w:rPr>
          <w:t>1.3.2</w:t>
        </w:r>
        <w:r>
          <w:rPr>
            <w:rFonts w:asciiTheme="minorHAnsi" w:eastAsiaTheme="minorEastAsia" w:hAnsiTheme="minorHAnsi" w:cstheme="minorBidi"/>
          </w:rPr>
          <w:tab/>
        </w:r>
        <w:r w:rsidRPr="00826C25">
          <w:rPr>
            <w:rStyle w:val="Hyperlink"/>
          </w:rPr>
          <w:t>Supervisor</w:t>
        </w:r>
        <w:r>
          <w:rPr>
            <w:webHidden/>
          </w:rPr>
          <w:tab/>
        </w:r>
        <w:r>
          <w:rPr>
            <w:webHidden/>
          </w:rPr>
          <w:fldChar w:fldCharType="begin"/>
        </w:r>
        <w:r>
          <w:rPr>
            <w:webHidden/>
          </w:rPr>
          <w:instrText xml:space="preserve"> PAGEREF _Toc94522993 \h </w:instrText>
        </w:r>
        <w:r>
          <w:rPr>
            <w:webHidden/>
          </w:rPr>
        </w:r>
        <w:r>
          <w:rPr>
            <w:webHidden/>
          </w:rPr>
          <w:fldChar w:fldCharType="separate"/>
        </w:r>
        <w:r>
          <w:rPr>
            <w:webHidden/>
          </w:rPr>
          <w:t>1</w:t>
        </w:r>
        <w:r>
          <w:rPr>
            <w:webHidden/>
          </w:rPr>
          <w:fldChar w:fldCharType="end"/>
        </w:r>
      </w:hyperlink>
    </w:p>
    <w:p w14:paraId="506DE7A2" w14:textId="3CA2A275" w:rsidR="00B46ABC" w:rsidRDefault="00B46ABC">
      <w:pPr>
        <w:pStyle w:val="TOC3"/>
        <w:rPr>
          <w:rFonts w:asciiTheme="minorHAnsi" w:eastAsiaTheme="minorEastAsia" w:hAnsiTheme="minorHAnsi" w:cstheme="minorBidi"/>
        </w:rPr>
      </w:pPr>
      <w:hyperlink w:anchor="_Toc94522994" w:history="1">
        <w:r w:rsidRPr="00826C25">
          <w:rPr>
            <w:rStyle w:val="Hyperlink"/>
          </w:rPr>
          <w:t>1.3.3</w:t>
        </w:r>
        <w:r>
          <w:rPr>
            <w:rFonts w:asciiTheme="minorHAnsi" w:eastAsiaTheme="minorEastAsia" w:hAnsiTheme="minorHAnsi" w:cstheme="minorBidi"/>
          </w:rPr>
          <w:tab/>
        </w:r>
        <w:r w:rsidRPr="00826C25">
          <w:rPr>
            <w:rStyle w:val="Hyperlink"/>
          </w:rPr>
          <w:t>Editor</w:t>
        </w:r>
        <w:r>
          <w:rPr>
            <w:webHidden/>
          </w:rPr>
          <w:tab/>
        </w:r>
        <w:r>
          <w:rPr>
            <w:webHidden/>
          </w:rPr>
          <w:fldChar w:fldCharType="begin"/>
        </w:r>
        <w:r>
          <w:rPr>
            <w:webHidden/>
          </w:rPr>
          <w:instrText xml:space="preserve"> PAGEREF _Toc94522994 \h </w:instrText>
        </w:r>
        <w:r>
          <w:rPr>
            <w:webHidden/>
          </w:rPr>
        </w:r>
        <w:r>
          <w:rPr>
            <w:webHidden/>
          </w:rPr>
          <w:fldChar w:fldCharType="separate"/>
        </w:r>
        <w:r>
          <w:rPr>
            <w:webHidden/>
          </w:rPr>
          <w:t>2</w:t>
        </w:r>
        <w:r>
          <w:rPr>
            <w:webHidden/>
          </w:rPr>
          <w:fldChar w:fldCharType="end"/>
        </w:r>
      </w:hyperlink>
    </w:p>
    <w:p w14:paraId="235C0194" w14:textId="3B588522" w:rsidR="00B46ABC" w:rsidRDefault="00B46ABC">
      <w:pPr>
        <w:pStyle w:val="TOC3"/>
        <w:rPr>
          <w:rFonts w:asciiTheme="minorHAnsi" w:eastAsiaTheme="minorEastAsia" w:hAnsiTheme="minorHAnsi" w:cstheme="minorBidi"/>
        </w:rPr>
      </w:pPr>
      <w:hyperlink w:anchor="_Toc94522995" w:history="1">
        <w:r w:rsidRPr="00826C25">
          <w:rPr>
            <w:rStyle w:val="Hyperlink"/>
          </w:rPr>
          <w:t>1.3.4</w:t>
        </w:r>
        <w:r>
          <w:rPr>
            <w:rFonts w:asciiTheme="minorHAnsi" w:eastAsiaTheme="minorEastAsia" w:hAnsiTheme="minorHAnsi" w:cstheme="minorBidi"/>
          </w:rPr>
          <w:tab/>
        </w:r>
        <w:r w:rsidRPr="00826C25">
          <w:rPr>
            <w:rStyle w:val="Hyperlink"/>
          </w:rPr>
          <w:t>The use of styles in MS Word</w:t>
        </w:r>
        <w:r>
          <w:rPr>
            <w:webHidden/>
          </w:rPr>
          <w:tab/>
        </w:r>
        <w:r>
          <w:rPr>
            <w:webHidden/>
          </w:rPr>
          <w:fldChar w:fldCharType="begin"/>
        </w:r>
        <w:r>
          <w:rPr>
            <w:webHidden/>
          </w:rPr>
          <w:instrText xml:space="preserve"> PAGEREF _Toc94522995 \h </w:instrText>
        </w:r>
        <w:r>
          <w:rPr>
            <w:webHidden/>
          </w:rPr>
        </w:r>
        <w:r>
          <w:rPr>
            <w:webHidden/>
          </w:rPr>
          <w:fldChar w:fldCharType="separate"/>
        </w:r>
        <w:r>
          <w:rPr>
            <w:webHidden/>
          </w:rPr>
          <w:t>2</w:t>
        </w:r>
        <w:r>
          <w:rPr>
            <w:webHidden/>
          </w:rPr>
          <w:fldChar w:fldCharType="end"/>
        </w:r>
      </w:hyperlink>
    </w:p>
    <w:p w14:paraId="1BB5486F" w14:textId="610CE7F0" w:rsidR="00B46ABC" w:rsidRDefault="00B46ABC">
      <w:pPr>
        <w:pStyle w:val="TOC2"/>
        <w:rPr>
          <w:rFonts w:asciiTheme="minorHAnsi" w:eastAsiaTheme="minorEastAsia" w:hAnsiTheme="minorHAnsi" w:cstheme="minorBidi"/>
          <w:bCs w:val="0"/>
          <w:caps w:val="0"/>
          <w:szCs w:val="22"/>
          <w:lang w:val="en-ZA" w:eastAsia="en-ZA"/>
        </w:rPr>
      </w:pPr>
      <w:hyperlink w:anchor="_Toc94522996" w:history="1">
        <w:r w:rsidRPr="00826C25">
          <w:rPr>
            <w:rStyle w:val="Hyperlink"/>
          </w:rPr>
          <w:t>1.4</w:t>
        </w:r>
        <w:r>
          <w:rPr>
            <w:rFonts w:asciiTheme="minorHAnsi" w:eastAsiaTheme="minorEastAsia" w:hAnsiTheme="minorHAnsi" w:cstheme="minorBidi"/>
            <w:bCs w:val="0"/>
            <w:caps w:val="0"/>
            <w:szCs w:val="22"/>
            <w:lang w:val="en-ZA" w:eastAsia="en-ZA"/>
          </w:rPr>
          <w:tab/>
        </w:r>
        <w:r w:rsidRPr="00826C25">
          <w:rPr>
            <w:rStyle w:val="Hyperlink"/>
          </w:rPr>
          <w:t>research Question(s)</w:t>
        </w:r>
        <w:r>
          <w:rPr>
            <w:webHidden/>
          </w:rPr>
          <w:tab/>
        </w:r>
        <w:r>
          <w:rPr>
            <w:webHidden/>
          </w:rPr>
          <w:fldChar w:fldCharType="begin"/>
        </w:r>
        <w:r>
          <w:rPr>
            <w:webHidden/>
          </w:rPr>
          <w:instrText xml:space="preserve"> PAGEREF _Toc94522996 \h </w:instrText>
        </w:r>
        <w:r>
          <w:rPr>
            <w:webHidden/>
          </w:rPr>
        </w:r>
        <w:r>
          <w:rPr>
            <w:webHidden/>
          </w:rPr>
          <w:fldChar w:fldCharType="separate"/>
        </w:r>
        <w:r>
          <w:rPr>
            <w:webHidden/>
          </w:rPr>
          <w:t>3</w:t>
        </w:r>
        <w:r>
          <w:rPr>
            <w:webHidden/>
          </w:rPr>
          <w:fldChar w:fldCharType="end"/>
        </w:r>
      </w:hyperlink>
    </w:p>
    <w:p w14:paraId="14A8909C" w14:textId="0D30EBB0" w:rsidR="00B46ABC" w:rsidRDefault="00B46ABC">
      <w:pPr>
        <w:pStyle w:val="TOC2"/>
        <w:rPr>
          <w:rFonts w:asciiTheme="minorHAnsi" w:eastAsiaTheme="minorEastAsia" w:hAnsiTheme="minorHAnsi" w:cstheme="minorBidi"/>
          <w:bCs w:val="0"/>
          <w:caps w:val="0"/>
          <w:szCs w:val="22"/>
          <w:lang w:val="en-ZA" w:eastAsia="en-ZA"/>
        </w:rPr>
      </w:pPr>
      <w:hyperlink w:anchor="_Toc94522997" w:history="1">
        <w:r w:rsidRPr="00826C25">
          <w:rPr>
            <w:rStyle w:val="Hyperlink"/>
          </w:rPr>
          <w:t>1.5</w:t>
        </w:r>
        <w:r>
          <w:rPr>
            <w:rFonts w:asciiTheme="minorHAnsi" w:eastAsiaTheme="minorEastAsia" w:hAnsiTheme="minorHAnsi" w:cstheme="minorBidi"/>
            <w:bCs w:val="0"/>
            <w:caps w:val="0"/>
            <w:szCs w:val="22"/>
            <w:lang w:val="en-ZA" w:eastAsia="en-ZA"/>
          </w:rPr>
          <w:tab/>
        </w:r>
        <w:r w:rsidRPr="00826C25">
          <w:rPr>
            <w:rStyle w:val="Hyperlink"/>
          </w:rPr>
          <w:t>importance / benefits of the study</w:t>
        </w:r>
        <w:r>
          <w:rPr>
            <w:webHidden/>
          </w:rPr>
          <w:tab/>
        </w:r>
        <w:r>
          <w:rPr>
            <w:webHidden/>
          </w:rPr>
          <w:fldChar w:fldCharType="begin"/>
        </w:r>
        <w:r>
          <w:rPr>
            <w:webHidden/>
          </w:rPr>
          <w:instrText xml:space="preserve"> PAGEREF _Toc94522997 \h </w:instrText>
        </w:r>
        <w:r>
          <w:rPr>
            <w:webHidden/>
          </w:rPr>
        </w:r>
        <w:r>
          <w:rPr>
            <w:webHidden/>
          </w:rPr>
          <w:fldChar w:fldCharType="separate"/>
        </w:r>
        <w:r>
          <w:rPr>
            <w:webHidden/>
          </w:rPr>
          <w:t>3</w:t>
        </w:r>
        <w:r>
          <w:rPr>
            <w:webHidden/>
          </w:rPr>
          <w:fldChar w:fldCharType="end"/>
        </w:r>
      </w:hyperlink>
    </w:p>
    <w:p w14:paraId="21C072B0" w14:textId="4D735516" w:rsidR="00B46ABC" w:rsidRDefault="00B46ABC">
      <w:pPr>
        <w:pStyle w:val="TOC2"/>
        <w:rPr>
          <w:rFonts w:asciiTheme="minorHAnsi" w:eastAsiaTheme="minorEastAsia" w:hAnsiTheme="minorHAnsi" w:cstheme="minorBidi"/>
          <w:bCs w:val="0"/>
          <w:caps w:val="0"/>
          <w:szCs w:val="22"/>
          <w:lang w:val="en-ZA" w:eastAsia="en-ZA"/>
        </w:rPr>
      </w:pPr>
      <w:hyperlink w:anchor="_Toc94522998" w:history="1">
        <w:r w:rsidRPr="00826C25">
          <w:rPr>
            <w:rStyle w:val="Hyperlink"/>
          </w:rPr>
          <w:t>1.6</w:t>
        </w:r>
        <w:r>
          <w:rPr>
            <w:rFonts w:asciiTheme="minorHAnsi" w:eastAsiaTheme="minorEastAsia" w:hAnsiTheme="minorHAnsi" w:cstheme="minorBidi"/>
            <w:bCs w:val="0"/>
            <w:caps w:val="0"/>
            <w:szCs w:val="22"/>
            <w:lang w:val="en-ZA" w:eastAsia="en-ZA"/>
          </w:rPr>
          <w:tab/>
        </w:r>
        <w:r w:rsidRPr="00826C25">
          <w:rPr>
            <w:rStyle w:val="Hyperlink"/>
          </w:rPr>
          <w:t>RESEARCH DESIGN AND METHODOLOGY</w:t>
        </w:r>
        <w:r>
          <w:rPr>
            <w:webHidden/>
          </w:rPr>
          <w:tab/>
        </w:r>
        <w:r>
          <w:rPr>
            <w:webHidden/>
          </w:rPr>
          <w:fldChar w:fldCharType="begin"/>
        </w:r>
        <w:r>
          <w:rPr>
            <w:webHidden/>
          </w:rPr>
          <w:instrText xml:space="preserve"> PAGEREF _Toc94522998 \h </w:instrText>
        </w:r>
        <w:r>
          <w:rPr>
            <w:webHidden/>
          </w:rPr>
        </w:r>
        <w:r>
          <w:rPr>
            <w:webHidden/>
          </w:rPr>
          <w:fldChar w:fldCharType="separate"/>
        </w:r>
        <w:r>
          <w:rPr>
            <w:webHidden/>
          </w:rPr>
          <w:t>3</w:t>
        </w:r>
        <w:r>
          <w:rPr>
            <w:webHidden/>
          </w:rPr>
          <w:fldChar w:fldCharType="end"/>
        </w:r>
      </w:hyperlink>
    </w:p>
    <w:p w14:paraId="6EFC7E63" w14:textId="4AD86D74" w:rsidR="00B46ABC" w:rsidRDefault="00B46ABC">
      <w:pPr>
        <w:pStyle w:val="TOC3"/>
        <w:rPr>
          <w:rFonts w:asciiTheme="minorHAnsi" w:eastAsiaTheme="minorEastAsia" w:hAnsiTheme="minorHAnsi" w:cstheme="minorBidi"/>
        </w:rPr>
      </w:pPr>
      <w:hyperlink w:anchor="_Toc94522999" w:history="1">
        <w:r w:rsidRPr="00826C25">
          <w:rPr>
            <w:rStyle w:val="Hyperlink"/>
          </w:rPr>
          <w:t>1.6.1</w:t>
        </w:r>
        <w:r>
          <w:rPr>
            <w:rFonts w:asciiTheme="minorHAnsi" w:eastAsiaTheme="minorEastAsia" w:hAnsiTheme="minorHAnsi" w:cstheme="minorBidi"/>
          </w:rPr>
          <w:tab/>
        </w:r>
        <w:r w:rsidRPr="00826C25">
          <w:rPr>
            <w:rStyle w:val="Hyperlink"/>
          </w:rPr>
          <w:t>Sampling</w:t>
        </w:r>
        <w:r>
          <w:rPr>
            <w:webHidden/>
          </w:rPr>
          <w:tab/>
        </w:r>
        <w:r>
          <w:rPr>
            <w:webHidden/>
          </w:rPr>
          <w:fldChar w:fldCharType="begin"/>
        </w:r>
        <w:r>
          <w:rPr>
            <w:webHidden/>
          </w:rPr>
          <w:instrText xml:space="preserve"> PAGEREF _Toc94522999 \h </w:instrText>
        </w:r>
        <w:r>
          <w:rPr>
            <w:webHidden/>
          </w:rPr>
        </w:r>
        <w:r>
          <w:rPr>
            <w:webHidden/>
          </w:rPr>
          <w:fldChar w:fldCharType="separate"/>
        </w:r>
        <w:r>
          <w:rPr>
            <w:webHidden/>
          </w:rPr>
          <w:t>3</w:t>
        </w:r>
        <w:r>
          <w:rPr>
            <w:webHidden/>
          </w:rPr>
          <w:fldChar w:fldCharType="end"/>
        </w:r>
      </w:hyperlink>
    </w:p>
    <w:p w14:paraId="67897B7F" w14:textId="6865930E" w:rsidR="00B46ABC" w:rsidRDefault="00B46ABC">
      <w:pPr>
        <w:pStyle w:val="TOC3"/>
        <w:rPr>
          <w:rFonts w:asciiTheme="minorHAnsi" w:eastAsiaTheme="minorEastAsia" w:hAnsiTheme="minorHAnsi" w:cstheme="minorBidi"/>
        </w:rPr>
      </w:pPr>
      <w:hyperlink w:anchor="_Toc94523000" w:history="1">
        <w:r w:rsidRPr="00826C25">
          <w:rPr>
            <w:rStyle w:val="Hyperlink"/>
          </w:rPr>
          <w:t>1.6.2</w:t>
        </w:r>
        <w:r>
          <w:rPr>
            <w:rFonts w:asciiTheme="minorHAnsi" w:eastAsiaTheme="minorEastAsia" w:hAnsiTheme="minorHAnsi" w:cstheme="minorBidi"/>
          </w:rPr>
          <w:tab/>
        </w:r>
        <w:r w:rsidRPr="00826C25">
          <w:rPr>
            <w:rStyle w:val="Hyperlink"/>
          </w:rPr>
          <w:t>Questionnaire design and data collection</w:t>
        </w:r>
        <w:r>
          <w:rPr>
            <w:webHidden/>
          </w:rPr>
          <w:tab/>
        </w:r>
        <w:r>
          <w:rPr>
            <w:webHidden/>
          </w:rPr>
          <w:fldChar w:fldCharType="begin"/>
        </w:r>
        <w:r>
          <w:rPr>
            <w:webHidden/>
          </w:rPr>
          <w:instrText xml:space="preserve"> PAGEREF _Toc94523000 \h </w:instrText>
        </w:r>
        <w:r>
          <w:rPr>
            <w:webHidden/>
          </w:rPr>
        </w:r>
        <w:r>
          <w:rPr>
            <w:webHidden/>
          </w:rPr>
          <w:fldChar w:fldCharType="separate"/>
        </w:r>
        <w:r>
          <w:rPr>
            <w:webHidden/>
          </w:rPr>
          <w:t>3</w:t>
        </w:r>
        <w:r>
          <w:rPr>
            <w:webHidden/>
          </w:rPr>
          <w:fldChar w:fldCharType="end"/>
        </w:r>
      </w:hyperlink>
    </w:p>
    <w:p w14:paraId="2053A7C2" w14:textId="35EF7AE0" w:rsidR="00B46ABC" w:rsidRDefault="00B46ABC">
      <w:pPr>
        <w:pStyle w:val="TOC3"/>
        <w:rPr>
          <w:rFonts w:asciiTheme="minorHAnsi" w:eastAsiaTheme="minorEastAsia" w:hAnsiTheme="minorHAnsi" w:cstheme="minorBidi"/>
        </w:rPr>
      </w:pPr>
      <w:hyperlink w:anchor="_Toc94523001" w:history="1">
        <w:r w:rsidRPr="00826C25">
          <w:rPr>
            <w:rStyle w:val="Hyperlink"/>
          </w:rPr>
          <w:t>1.6.3</w:t>
        </w:r>
        <w:r>
          <w:rPr>
            <w:rFonts w:asciiTheme="minorHAnsi" w:eastAsiaTheme="minorEastAsia" w:hAnsiTheme="minorHAnsi" w:cstheme="minorBidi"/>
          </w:rPr>
          <w:tab/>
        </w:r>
        <w:r w:rsidRPr="00826C25">
          <w:rPr>
            <w:rStyle w:val="Hyperlink"/>
          </w:rPr>
          <w:t>Data analysis</w:t>
        </w:r>
        <w:r>
          <w:rPr>
            <w:webHidden/>
          </w:rPr>
          <w:tab/>
        </w:r>
        <w:r>
          <w:rPr>
            <w:webHidden/>
          </w:rPr>
          <w:fldChar w:fldCharType="begin"/>
        </w:r>
        <w:r>
          <w:rPr>
            <w:webHidden/>
          </w:rPr>
          <w:instrText xml:space="preserve"> PAGEREF _Toc94523001 \h </w:instrText>
        </w:r>
        <w:r>
          <w:rPr>
            <w:webHidden/>
          </w:rPr>
        </w:r>
        <w:r>
          <w:rPr>
            <w:webHidden/>
          </w:rPr>
          <w:fldChar w:fldCharType="separate"/>
        </w:r>
        <w:r>
          <w:rPr>
            <w:webHidden/>
          </w:rPr>
          <w:t>3</w:t>
        </w:r>
        <w:r>
          <w:rPr>
            <w:webHidden/>
          </w:rPr>
          <w:fldChar w:fldCharType="end"/>
        </w:r>
      </w:hyperlink>
    </w:p>
    <w:p w14:paraId="4457712D" w14:textId="0C0C66FE" w:rsidR="00B46ABC" w:rsidRDefault="00B46ABC">
      <w:pPr>
        <w:pStyle w:val="TOC2"/>
        <w:rPr>
          <w:rFonts w:asciiTheme="minorHAnsi" w:eastAsiaTheme="minorEastAsia" w:hAnsiTheme="minorHAnsi" w:cstheme="minorBidi"/>
          <w:bCs w:val="0"/>
          <w:caps w:val="0"/>
          <w:szCs w:val="22"/>
          <w:lang w:val="en-ZA" w:eastAsia="en-ZA"/>
        </w:rPr>
      </w:pPr>
      <w:hyperlink w:anchor="_Toc94523002" w:history="1">
        <w:r w:rsidRPr="00826C25">
          <w:rPr>
            <w:rStyle w:val="Hyperlink"/>
          </w:rPr>
          <w:t>1.7</w:t>
        </w:r>
        <w:r>
          <w:rPr>
            <w:rFonts w:asciiTheme="minorHAnsi" w:eastAsiaTheme="minorEastAsia" w:hAnsiTheme="minorHAnsi" w:cstheme="minorBidi"/>
            <w:bCs w:val="0"/>
            <w:caps w:val="0"/>
            <w:szCs w:val="22"/>
            <w:lang w:val="en-ZA" w:eastAsia="en-ZA"/>
          </w:rPr>
          <w:tab/>
        </w:r>
        <w:r w:rsidRPr="00826C25">
          <w:rPr>
            <w:rStyle w:val="Hyperlink"/>
          </w:rPr>
          <w:t>CHAPTER OUTLINE</w:t>
        </w:r>
        <w:r>
          <w:rPr>
            <w:webHidden/>
          </w:rPr>
          <w:tab/>
        </w:r>
        <w:r>
          <w:rPr>
            <w:webHidden/>
          </w:rPr>
          <w:fldChar w:fldCharType="begin"/>
        </w:r>
        <w:r>
          <w:rPr>
            <w:webHidden/>
          </w:rPr>
          <w:instrText xml:space="preserve"> PAGEREF _Toc94523002 \h </w:instrText>
        </w:r>
        <w:r>
          <w:rPr>
            <w:webHidden/>
          </w:rPr>
        </w:r>
        <w:r>
          <w:rPr>
            <w:webHidden/>
          </w:rPr>
          <w:fldChar w:fldCharType="separate"/>
        </w:r>
        <w:r>
          <w:rPr>
            <w:webHidden/>
          </w:rPr>
          <w:t>3</w:t>
        </w:r>
        <w:r>
          <w:rPr>
            <w:webHidden/>
          </w:rPr>
          <w:fldChar w:fldCharType="end"/>
        </w:r>
      </w:hyperlink>
    </w:p>
    <w:p w14:paraId="699DB1EC" w14:textId="6C032A2B" w:rsidR="00B46ABC" w:rsidRDefault="00B46ABC">
      <w:pPr>
        <w:pStyle w:val="TOC2"/>
        <w:rPr>
          <w:rFonts w:asciiTheme="minorHAnsi" w:eastAsiaTheme="minorEastAsia" w:hAnsiTheme="minorHAnsi" w:cstheme="minorBidi"/>
          <w:bCs w:val="0"/>
          <w:caps w:val="0"/>
          <w:szCs w:val="22"/>
          <w:lang w:val="en-ZA" w:eastAsia="en-ZA"/>
        </w:rPr>
      </w:pPr>
      <w:hyperlink w:anchor="_Toc94523003" w:history="1">
        <w:r w:rsidRPr="00826C25">
          <w:rPr>
            <w:rStyle w:val="Hyperlink"/>
          </w:rPr>
          <w:t>1.8</w:t>
        </w:r>
        <w:r>
          <w:rPr>
            <w:rFonts w:asciiTheme="minorHAnsi" w:eastAsiaTheme="minorEastAsia" w:hAnsiTheme="minorHAnsi" w:cstheme="minorBidi"/>
            <w:bCs w:val="0"/>
            <w:caps w:val="0"/>
            <w:szCs w:val="22"/>
            <w:lang w:val="en-ZA" w:eastAsia="en-ZA"/>
          </w:rPr>
          <w:tab/>
        </w:r>
        <w:r w:rsidRPr="00826C25">
          <w:rPr>
            <w:rStyle w:val="Hyperlink"/>
          </w:rPr>
          <w:t>NATURE AND FORM OF RESULTS</w:t>
        </w:r>
        <w:r>
          <w:rPr>
            <w:webHidden/>
          </w:rPr>
          <w:tab/>
        </w:r>
        <w:r>
          <w:rPr>
            <w:webHidden/>
          </w:rPr>
          <w:fldChar w:fldCharType="begin"/>
        </w:r>
        <w:r>
          <w:rPr>
            <w:webHidden/>
          </w:rPr>
          <w:instrText xml:space="preserve"> PAGEREF _Toc94523003 \h </w:instrText>
        </w:r>
        <w:r>
          <w:rPr>
            <w:webHidden/>
          </w:rPr>
        </w:r>
        <w:r>
          <w:rPr>
            <w:webHidden/>
          </w:rPr>
          <w:fldChar w:fldCharType="separate"/>
        </w:r>
        <w:r>
          <w:rPr>
            <w:webHidden/>
          </w:rPr>
          <w:t>4</w:t>
        </w:r>
        <w:r>
          <w:rPr>
            <w:webHidden/>
          </w:rPr>
          <w:fldChar w:fldCharType="end"/>
        </w:r>
      </w:hyperlink>
    </w:p>
    <w:p w14:paraId="61BF9E1F" w14:textId="3F1C937B" w:rsidR="00B46ABC" w:rsidRDefault="00B46ABC">
      <w:pPr>
        <w:pStyle w:val="TOC2"/>
        <w:rPr>
          <w:rFonts w:asciiTheme="minorHAnsi" w:eastAsiaTheme="minorEastAsia" w:hAnsiTheme="minorHAnsi" w:cstheme="minorBidi"/>
          <w:bCs w:val="0"/>
          <w:caps w:val="0"/>
          <w:szCs w:val="22"/>
          <w:lang w:val="en-ZA" w:eastAsia="en-ZA"/>
        </w:rPr>
      </w:pPr>
      <w:hyperlink w:anchor="_Toc94523004" w:history="1">
        <w:r w:rsidRPr="00826C25">
          <w:rPr>
            <w:rStyle w:val="Hyperlink"/>
          </w:rPr>
          <w:t>1.9</w:t>
        </w:r>
        <w:r>
          <w:rPr>
            <w:rFonts w:asciiTheme="minorHAnsi" w:eastAsiaTheme="minorEastAsia" w:hAnsiTheme="minorHAnsi" w:cstheme="minorBidi"/>
            <w:bCs w:val="0"/>
            <w:caps w:val="0"/>
            <w:szCs w:val="22"/>
            <w:lang w:val="en-ZA" w:eastAsia="en-ZA"/>
          </w:rPr>
          <w:tab/>
        </w:r>
        <w:r w:rsidRPr="00826C25">
          <w:rPr>
            <w:rStyle w:val="Hyperlink"/>
          </w:rPr>
          <w:t>CONCLUSION</w:t>
        </w:r>
        <w:r>
          <w:rPr>
            <w:webHidden/>
          </w:rPr>
          <w:tab/>
        </w:r>
        <w:r>
          <w:rPr>
            <w:webHidden/>
          </w:rPr>
          <w:fldChar w:fldCharType="begin"/>
        </w:r>
        <w:r>
          <w:rPr>
            <w:webHidden/>
          </w:rPr>
          <w:instrText xml:space="preserve"> PAGEREF _Toc94523004 \h </w:instrText>
        </w:r>
        <w:r>
          <w:rPr>
            <w:webHidden/>
          </w:rPr>
        </w:r>
        <w:r>
          <w:rPr>
            <w:webHidden/>
          </w:rPr>
          <w:fldChar w:fldCharType="separate"/>
        </w:r>
        <w:r>
          <w:rPr>
            <w:webHidden/>
          </w:rPr>
          <w:t>4</w:t>
        </w:r>
        <w:r>
          <w:rPr>
            <w:webHidden/>
          </w:rPr>
          <w:fldChar w:fldCharType="end"/>
        </w:r>
      </w:hyperlink>
    </w:p>
    <w:p w14:paraId="0F2200FA" w14:textId="173903C0" w:rsidR="00B46ABC" w:rsidRDefault="00B46ABC">
      <w:pPr>
        <w:pStyle w:val="TOC1"/>
        <w:rPr>
          <w:rFonts w:asciiTheme="minorHAnsi" w:eastAsiaTheme="minorEastAsia" w:hAnsiTheme="minorHAnsi" w:cstheme="minorBidi"/>
          <w:b w:val="0"/>
          <w:bCs w:val="0"/>
          <w:lang w:val="en-ZA" w:eastAsia="en-ZA"/>
        </w:rPr>
      </w:pPr>
      <w:hyperlink w:anchor="_Toc94523005" w:history="1">
        <w:r w:rsidRPr="00826C25">
          <w:rPr>
            <w:rStyle w:val="Hyperlink"/>
          </w:rPr>
          <w:t>CHAPTER 2 LITERATURE REVIEW</w:t>
        </w:r>
        <w:r>
          <w:rPr>
            <w:webHidden/>
          </w:rPr>
          <w:tab/>
        </w:r>
        <w:r>
          <w:rPr>
            <w:webHidden/>
          </w:rPr>
          <w:fldChar w:fldCharType="begin"/>
        </w:r>
        <w:r>
          <w:rPr>
            <w:webHidden/>
          </w:rPr>
          <w:instrText xml:space="preserve"> PAGEREF _Toc94523005 \h </w:instrText>
        </w:r>
        <w:r>
          <w:rPr>
            <w:webHidden/>
          </w:rPr>
        </w:r>
        <w:r>
          <w:rPr>
            <w:webHidden/>
          </w:rPr>
          <w:fldChar w:fldCharType="separate"/>
        </w:r>
        <w:r>
          <w:rPr>
            <w:webHidden/>
          </w:rPr>
          <w:t>5</w:t>
        </w:r>
        <w:r>
          <w:rPr>
            <w:webHidden/>
          </w:rPr>
          <w:fldChar w:fldCharType="end"/>
        </w:r>
      </w:hyperlink>
    </w:p>
    <w:p w14:paraId="268C3803" w14:textId="0BBDE275" w:rsidR="00B46ABC" w:rsidRDefault="00B46ABC">
      <w:pPr>
        <w:pStyle w:val="TOC2"/>
        <w:rPr>
          <w:rFonts w:asciiTheme="minorHAnsi" w:eastAsiaTheme="minorEastAsia" w:hAnsiTheme="minorHAnsi" w:cstheme="minorBidi"/>
          <w:bCs w:val="0"/>
          <w:caps w:val="0"/>
          <w:szCs w:val="22"/>
          <w:lang w:val="en-ZA" w:eastAsia="en-ZA"/>
        </w:rPr>
      </w:pPr>
      <w:hyperlink w:anchor="_Toc94523006" w:history="1">
        <w:r w:rsidRPr="00826C25">
          <w:rPr>
            <w:rStyle w:val="Hyperlink"/>
          </w:rPr>
          <w:t>2.1</w:t>
        </w:r>
        <w:r>
          <w:rPr>
            <w:rFonts w:asciiTheme="minorHAnsi" w:eastAsiaTheme="minorEastAsia" w:hAnsiTheme="minorHAnsi" w:cstheme="minorBidi"/>
            <w:bCs w:val="0"/>
            <w:caps w:val="0"/>
            <w:szCs w:val="22"/>
            <w:lang w:val="en-ZA" w:eastAsia="en-ZA"/>
          </w:rPr>
          <w:tab/>
        </w:r>
        <w:r w:rsidRPr="00826C25">
          <w:rPr>
            <w:rStyle w:val="Hyperlink"/>
          </w:rPr>
          <w:t>Introduction</w:t>
        </w:r>
        <w:r>
          <w:rPr>
            <w:webHidden/>
          </w:rPr>
          <w:tab/>
        </w:r>
        <w:r>
          <w:rPr>
            <w:webHidden/>
          </w:rPr>
          <w:fldChar w:fldCharType="begin"/>
        </w:r>
        <w:r>
          <w:rPr>
            <w:webHidden/>
          </w:rPr>
          <w:instrText xml:space="preserve"> PAGEREF _Toc94523006 \h </w:instrText>
        </w:r>
        <w:r>
          <w:rPr>
            <w:webHidden/>
          </w:rPr>
        </w:r>
        <w:r>
          <w:rPr>
            <w:webHidden/>
          </w:rPr>
          <w:fldChar w:fldCharType="separate"/>
        </w:r>
        <w:r>
          <w:rPr>
            <w:webHidden/>
          </w:rPr>
          <w:t>5</w:t>
        </w:r>
        <w:r>
          <w:rPr>
            <w:webHidden/>
          </w:rPr>
          <w:fldChar w:fldCharType="end"/>
        </w:r>
      </w:hyperlink>
    </w:p>
    <w:p w14:paraId="6C4D7F9D" w14:textId="5B398A1B" w:rsidR="00B46ABC" w:rsidRDefault="00B46ABC">
      <w:pPr>
        <w:pStyle w:val="TOC2"/>
        <w:rPr>
          <w:rFonts w:asciiTheme="minorHAnsi" w:eastAsiaTheme="minorEastAsia" w:hAnsiTheme="minorHAnsi" w:cstheme="minorBidi"/>
          <w:bCs w:val="0"/>
          <w:caps w:val="0"/>
          <w:szCs w:val="22"/>
          <w:lang w:val="en-ZA" w:eastAsia="en-ZA"/>
        </w:rPr>
      </w:pPr>
      <w:hyperlink w:anchor="_Toc94523007" w:history="1">
        <w:r w:rsidRPr="00826C25">
          <w:rPr>
            <w:rStyle w:val="Hyperlink"/>
          </w:rPr>
          <w:t>2.2</w:t>
        </w:r>
        <w:r>
          <w:rPr>
            <w:rFonts w:asciiTheme="minorHAnsi" w:eastAsiaTheme="minorEastAsia" w:hAnsiTheme="minorHAnsi" w:cstheme="minorBidi"/>
            <w:bCs w:val="0"/>
            <w:caps w:val="0"/>
            <w:szCs w:val="22"/>
            <w:lang w:val="en-ZA" w:eastAsia="en-ZA"/>
          </w:rPr>
          <w:tab/>
        </w:r>
        <w:r w:rsidRPr="00826C25">
          <w:rPr>
            <w:rStyle w:val="Hyperlink"/>
          </w:rPr>
          <w:t>General Page layout</w:t>
        </w:r>
        <w:r>
          <w:rPr>
            <w:webHidden/>
          </w:rPr>
          <w:tab/>
        </w:r>
        <w:r>
          <w:rPr>
            <w:webHidden/>
          </w:rPr>
          <w:fldChar w:fldCharType="begin"/>
        </w:r>
        <w:r>
          <w:rPr>
            <w:webHidden/>
          </w:rPr>
          <w:instrText xml:space="preserve"> PAGEREF _Toc94523007 \h </w:instrText>
        </w:r>
        <w:r>
          <w:rPr>
            <w:webHidden/>
          </w:rPr>
        </w:r>
        <w:r>
          <w:rPr>
            <w:webHidden/>
          </w:rPr>
          <w:fldChar w:fldCharType="separate"/>
        </w:r>
        <w:r>
          <w:rPr>
            <w:webHidden/>
          </w:rPr>
          <w:t>5</w:t>
        </w:r>
        <w:r>
          <w:rPr>
            <w:webHidden/>
          </w:rPr>
          <w:fldChar w:fldCharType="end"/>
        </w:r>
      </w:hyperlink>
    </w:p>
    <w:p w14:paraId="74259089" w14:textId="3ED81EE2" w:rsidR="00B46ABC" w:rsidRDefault="00B46ABC">
      <w:pPr>
        <w:pStyle w:val="TOC2"/>
        <w:rPr>
          <w:rFonts w:asciiTheme="minorHAnsi" w:eastAsiaTheme="minorEastAsia" w:hAnsiTheme="minorHAnsi" w:cstheme="minorBidi"/>
          <w:bCs w:val="0"/>
          <w:caps w:val="0"/>
          <w:szCs w:val="22"/>
          <w:lang w:val="en-ZA" w:eastAsia="en-ZA"/>
        </w:rPr>
      </w:pPr>
      <w:hyperlink w:anchor="_Toc94523008" w:history="1">
        <w:r w:rsidRPr="00826C25">
          <w:rPr>
            <w:rStyle w:val="Hyperlink"/>
          </w:rPr>
          <w:t>2.3</w:t>
        </w:r>
        <w:r>
          <w:rPr>
            <w:rFonts w:asciiTheme="minorHAnsi" w:eastAsiaTheme="minorEastAsia" w:hAnsiTheme="minorHAnsi" w:cstheme="minorBidi"/>
            <w:bCs w:val="0"/>
            <w:caps w:val="0"/>
            <w:szCs w:val="22"/>
            <w:lang w:val="en-ZA" w:eastAsia="en-ZA"/>
          </w:rPr>
          <w:tab/>
        </w:r>
        <w:r w:rsidRPr="00826C25">
          <w:rPr>
            <w:rStyle w:val="Hyperlink"/>
          </w:rPr>
          <w:t>Headings and lists</w:t>
        </w:r>
        <w:r>
          <w:rPr>
            <w:webHidden/>
          </w:rPr>
          <w:tab/>
        </w:r>
        <w:r>
          <w:rPr>
            <w:webHidden/>
          </w:rPr>
          <w:fldChar w:fldCharType="begin"/>
        </w:r>
        <w:r>
          <w:rPr>
            <w:webHidden/>
          </w:rPr>
          <w:instrText xml:space="preserve"> PAGEREF _Toc94523008 \h </w:instrText>
        </w:r>
        <w:r>
          <w:rPr>
            <w:webHidden/>
          </w:rPr>
        </w:r>
        <w:r>
          <w:rPr>
            <w:webHidden/>
          </w:rPr>
          <w:fldChar w:fldCharType="separate"/>
        </w:r>
        <w:r>
          <w:rPr>
            <w:webHidden/>
          </w:rPr>
          <w:t>5</w:t>
        </w:r>
        <w:r>
          <w:rPr>
            <w:webHidden/>
          </w:rPr>
          <w:fldChar w:fldCharType="end"/>
        </w:r>
      </w:hyperlink>
    </w:p>
    <w:p w14:paraId="6026C430" w14:textId="1326734B" w:rsidR="00B46ABC" w:rsidRDefault="00B46ABC">
      <w:pPr>
        <w:pStyle w:val="TOC3"/>
        <w:rPr>
          <w:rFonts w:asciiTheme="minorHAnsi" w:eastAsiaTheme="minorEastAsia" w:hAnsiTheme="minorHAnsi" w:cstheme="minorBidi"/>
        </w:rPr>
      </w:pPr>
      <w:hyperlink w:anchor="_Toc94523009" w:history="1">
        <w:r w:rsidRPr="00826C25">
          <w:rPr>
            <w:rStyle w:val="Hyperlink"/>
          </w:rPr>
          <w:t>2.3.1</w:t>
        </w:r>
        <w:r>
          <w:rPr>
            <w:rFonts w:asciiTheme="minorHAnsi" w:eastAsiaTheme="minorEastAsia" w:hAnsiTheme="minorHAnsi" w:cstheme="minorBidi"/>
          </w:rPr>
          <w:tab/>
        </w:r>
        <w:r w:rsidRPr="00826C25">
          <w:rPr>
            <w:rStyle w:val="Hyperlink"/>
          </w:rPr>
          <w:t>Numbering of headings</w:t>
        </w:r>
        <w:r>
          <w:rPr>
            <w:webHidden/>
          </w:rPr>
          <w:tab/>
        </w:r>
        <w:r>
          <w:rPr>
            <w:webHidden/>
          </w:rPr>
          <w:fldChar w:fldCharType="begin"/>
        </w:r>
        <w:r>
          <w:rPr>
            <w:webHidden/>
          </w:rPr>
          <w:instrText xml:space="preserve"> PAGEREF _Toc94523009 \h </w:instrText>
        </w:r>
        <w:r>
          <w:rPr>
            <w:webHidden/>
          </w:rPr>
        </w:r>
        <w:r>
          <w:rPr>
            <w:webHidden/>
          </w:rPr>
          <w:fldChar w:fldCharType="separate"/>
        </w:r>
        <w:r>
          <w:rPr>
            <w:webHidden/>
          </w:rPr>
          <w:t>6</w:t>
        </w:r>
        <w:r>
          <w:rPr>
            <w:webHidden/>
          </w:rPr>
          <w:fldChar w:fldCharType="end"/>
        </w:r>
      </w:hyperlink>
    </w:p>
    <w:p w14:paraId="4A415F58" w14:textId="05ABE7DD" w:rsidR="00B46ABC" w:rsidRDefault="00B46ABC">
      <w:pPr>
        <w:pStyle w:val="TOC2"/>
        <w:rPr>
          <w:rFonts w:asciiTheme="minorHAnsi" w:eastAsiaTheme="minorEastAsia" w:hAnsiTheme="minorHAnsi" w:cstheme="minorBidi"/>
          <w:bCs w:val="0"/>
          <w:caps w:val="0"/>
          <w:szCs w:val="22"/>
          <w:lang w:val="en-ZA" w:eastAsia="en-ZA"/>
        </w:rPr>
      </w:pPr>
      <w:hyperlink w:anchor="_Toc94523010" w:history="1">
        <w:r w:rsidRPr="00826C25">
          <w:rPr>
            <w:rStyle w:val="Hyperlink"/>
          </w:rPr>
          <w:t>2.4</w:t>
        </w:r>
        <w:r>
          <w:rPr>
            <w:rFonts w:asciiTheme="minorHAnsi" w:eastAsiaTheme="minorEastAsia" w:hAnsiTheme="minorHAnsi" w:cstheme="minorBidi"/>
            <w:bCs w:val="0"/>
            <w:caps w:val="0"/>
            <w:szCs w:val="22"/>
            <w:lang w:val="en-ZA" w:eastAsia="en-ZA"/>
          </w:rPr>
          <w:tab/>
        </w:r>
        <w:r w:rsidRPr="00826C25">
          <w:rPr>
            <w:rStyle w:val="Hyperlink"/>
          </w:rPr>
          <w:t>Formatting of tables and figures</w:t>
        </w:r>
        <w:r>
          <w:rPr>
            <w:webHidden/>
          </w:rPr>
          <w:tab/>
        </w:r>
        <w:r>
          <w:rPr>
            <w:webHidden/>
          </w:rPr>
          <w:fldChar w:fldCharType="begin"/>
        </w:r>
        <w:r>
          <w:rPr>
            <w:webHidden/>
          </w:rPr>
          <w:instrText xml:space="preserve"> PAGEREF _Toc94523010 \h </w:instrText>
        </w:r>
        <w:r>
          <w:rPr>
            <w:webHidden/>
          </w:rPr>
        </w:r>
        <w:r>
          <w:rPr>
            <w:webHidden/>
          </w:rPr>
          <w:fldChar w:fldCharType="separate"/>
        </w:r>
        <w:r>
          <w:rPr>
            <w:webHidden/>
          </w:rPr>
          <w:t>6</w:t>
        </w:r>
        <w:r>
          <w:rPr>
            <w:webHidden/>
          </w:rPr>
          <w:fldChar w:fldCharType="end"/>
        </w:r>
      </w:hyperlink>
    </w:p>
    <w:p w14:paraId="48F3A11D" w14:textId="62090456" w:rsidR="00B46ABC" w:rsidRDefault="00B46ABC">
      <w:pPr>
        <w:pStyle w:val="TOC3"/>
        <w:rPr>
          <w:rFonts w:asciiTheme="minorHAnsi" w:eastAsiaTheme="minorEastAsia" w:hAnsiTheme="minorHAnsi" w:cstheme="minorBidi"/>
        </w:rPr>
      </w:pPr>
      <w:hyperlink w:anchor="_Toc94523011" w:history="1">
        <w:r w:rsidRPr="00826C25">
          <w:rPr>
            <w:rStyle w:val="Hyperlink"/>
          </w:rPr>
          <w:t>2.4.1</w:t>
        </w:r>
        <w:r>
          <w:rPr>
            <w:rFonts w:asciiTheme="minorHAnsi" w:eastAsiaTheme="minorEastAsia" w:hAnsiTheme="minorHAnsi" w:cstheme="minorBidi"/>
          </w:rPr>
          <w:tab/>
        </w:r>
        <w:r w:rsidRPr="00826C25">
          <w:rPr>
            <w:rStyle w:val="Hyperlink"/>
          </w:rPr>
          <w:t>Tables</w:t>
        </w:r>
        <w:r>
          <w:rPr>
            <w:webHidden/>
          </w:rPr>
          <w:tab/>
        </w:r>
        <w:r>
          <w:rPr>
            <w:webHidden/>
          </w:rPr>
          <w:fldChar w:fldCharType="begin"/>
        </w:r>
        <w:r>
          <w:rPr>
            <w:webHidden/>
          </w:rPr>
          <w:instrText xml:space="preserve"> PAGEREF _Toc94523011 \h </w:instrText>
        </w:r>
        <w:r>
          <w:rPr>
            <w:webHidden/>
          </w:rPr>
        </w:r>
        <w:r>
          <w:rPr>
            <w:webHidden/>
          </w:rPr>
          <w:fldChar w:fldCharType="separate"/>
        </w:r>
        <w:r>
          <w:rPr>
            <w:webHidden/>
          </w:rPr>
          <w:t>6</w:t>
        </w:r>
        <w:r>
          <w:rPr>
            <w:webHidden/>
          </w:rPr>
          <w:fldChar w:fldCharType="end"/>
        </w:r>
      </w:hyperlink>
    </w:p>
    <w:p w14:paraId="4578AFD3" w14:textId="1680F1FD" w:rsidR="00B46ABC" w:rsidRDefault="00B46ABC">
      <w:pPr>
        <w:pStyle w:val="TOC3"/>
        <w:rPr>
          <w:rFonts w:asciiTheme="minorHAnsi" w:eastAsiaTheme="minorEastAsia" w:hAnsiTheme="minorHAnsi" w:cstheme="minorBidi"/>
        </w:rPr>
      </w:pPr>
      <w:hyperlink w:anchor="_Toc94523012" w:history="1">
        <w:r w:rsidRPr="00826C25">
          <w:rPr>
            <w:rStyle w:val="Hyperlink"/>
          </w:rPr>
          <w:t>Source: Thompson, Strickland and Gamble, 2007: 20.</w:t>
        </w:r>
        <w:r>
          <w:rPr>
            <w:webHidden/>
          </w:rPr>
          <w:tab/>
        </w:r>
        <w:r>
          <w:rPr>
            <w:webHidden/>
          </w:rPr>
          <w:fldChar w:fldCharType="begin"/>
        </w:r>
        <w:r>
          <w:rPr>
            <w:webHidden/>
          </w:rPr>
          <w:instrText xml:space="preserve"> PAGEREF _Toc94523012 \h </w:instrText>
        </w:r>
        <w:r>
          <w:rPr>
            <w:webHidden/>
          </w:rPr>
        </w:r>
        <w:r>
          <w:rPr>
            <w:webHidden/>
          </w:rPr>
          <w:fldChar w:fldCharType="separate"/>
        </w:r>
        <w:r>
          <w:rPr>
            <w:webHidden/>
          </w:rPr>
          <w:t>7</w:t>
        </w:r>
        <w:r>
          <w:rPr>
            <w:webHidden/>
          </w:rPr>
          <w:fldChar w:fldCharType="end"/>
        </w:r>
      </w:hyperlink>
    </w:p>
    <w:p w14:paraId="41FE06C5" w14:textId="2C00D426" w:rsidR="00B46ABC" w:rsidRDefault="00B46ABC">
      <w:pPr>
        <w:pStyle w:val="TOC3"/>
        <w:rPr>
          <w:rFonts w:asciiTheme="minorHAnsi" w:eastAsiaTheme="minorEastAsia" w:hAnsiTheme="minorHAnsi" w:cstheme="minorBidi"/>
        </w:rPr>
      </w:pPr>
      <w:hyperlink w:anchor="_Toc94523013" w:history="1">
        <w:r w:rsidRPr="00826C25">
          <w:rPr>
            <w:rStyle w:val="Hyperlink"/>
          </w:rPr>
          <w:t>2.4.2</w:t>
        </w:r>
        <w:r>
          <w:rPr>
            <w:rFonts w:asciiTheme="minorHAnsi" w:eastAsiaTheme="minorEastAsia" w:hAnsiTheme="minorHAnsi" w:cstheme="minorBidi"/>
          </w:rPr>
          <w:tab/>
        </w:r>
        <w:r w:rsidRPr="00826C25">
          <w:rPr>
            <w:rStyle w:val="Hyperlink"/>
          </w:rPr>
          <w:t>Figures</w:t>
        </w:r>
        <w:r>
          <w:rPr>
            <w:webHidden/>
          </w:rPr>
          <w:tab/>
        </w:r>
        <w:r>
          <w:rPr>
            <w:webHidden/>
          </w:rPr>
          <w:fldChar w:fldCharType="begin"/>
        </w:r>
        <w:r>
          <w:rPr>
            <w:webHidden/>
          </w:rPr>
          <w:instrText xml:space="preserve"> PAGEREF _Toc94523013 \h </w:instrText>
        </w:r>
        <w:r>
          <w:rPr>
            <w:webHidden/>
          </w:rPr>
        </w:r>
        <w:r>
          <w:rPr>
            <w:webHidden/>
          </w:rPr>
          <w:fldChar w:fldCharType="separate"/>
        </w:r>
        <w:r>
          <w:rPr>
            <w:webHidden/>
          </w:rPr>
          <w:t>8</w:t>
        </w:r>
        <w:r>
          <w:rPr>
            <w:webHidden/>
          </w:rPr>
          <w:fldChar w:fldCharType="end"/>
        </w:r>
      </w:hyperlink>
    </w:p>
    <w:p w14:paraId="49569A98" w14:textId="1BE389BA" w:rsidR="00B46ABC" w:rsidRDefault="00B46ABC">
      <w:pPr>
        <w:pStyle w:val="TOC3"/>
        <w:tabs>
          <w:tab w:val="left" w:pos="1440"/>
        </w:tabs>
        <w:rPr>
          <w:rFonts w:asciiTheme="minorHAnsi" w:eastAsiaTheme="minorEastAsia" w:hAnsiTheme="minorHAnsi" w:cstheme="minorBidi"/>
        </w:rPr>
      </w:pPr>
      <w:hyperlink w:anchor="_Toc94523014" w:history="1">
        <w:r w:rsidRPr="00826C25">
          <w:rPr>
            <w:rStyle w:val="Hyperlink"/>
          </w:rPr>
          <w:t>Figure 2.1</w:t>
        </w:r>
        <w:r>
          <w:rPr>
            <w:rFonts w:asciiTheme="minorHAnsi" w:eastAsiaTheme="minorEastAsia" w:hAnsiTheme="minorHAnsi" w:cstheme="minorBidi"/>
          </w:rPr>
          <w:tab/>
        </w:r>
        <w:r w:rsidRPr="00826C25">
          <w:rPr>
            <w:rStyle w:val="Hyperlink"/>
          </w:rPr>
          <w:t>Technical layout of the report</w:t>
        </w:r>
        <w:r>
          <w:rPr>
            <w:webHidden/>
          </w:rPr>
          <w:tab/>
        </w:r>
        <w:r>
          <w:rPr>
            <w:webHidden/>
          </w:rPr>
          <w:fldChar w:fldCharType="begin"/>
        </w:r>
        <w:r>
          <w:rPr>
            <w:webHidden/>
          </w:rPr>
          <w:instrText xml:space="preserve"> PAGEREF _Toc94523014 \h </w:instrText>
        </w:r>
        <w:r>
          <w:rPr>
            <w:webHidden/>
          </w:rPr>
        </w:r>
        <w:r>
          <w:rPr>
            <w:webHidden/>
          </w:rPr>
          <w:fldChar w:fldCharType="separate"/>
        </w:r>
        <w:r>
          <w:rPr>
            <w:webHidden/>
          </w:rPr>
          <w:t>8</w:t>
        </w:r>
        <w:r>
          <w:rPr>
            <w:webHidden/>
          </w:rPr>
          <w:fldChar w:fldCharType="end"/>
        </w:r>
      </w:hyperlink>
    </w:p>
    <w:p w14:paraId="1A7589B2" w14:textId="5DAD18D1" w:rsidR="00B46ABC" w:rsidRDefault="00B46ABC">
      <w:pPr>
        <w:pStyle w:val="TOC3"/>
        <w:rPr>
          <w:rFonts w:asciiTheme="minorHAnsi" w:eastAsiaTheme="minorEastAsia" w:hAnsiTheme="minorHAnsi" w:cstheme="minorBidi"/>
        </w:rPr>
      </w:pPr>
      <w:hyperlink w:anchor="_Toc94523015" w:history="1">
        <w:r w:rsidRPr="00826C25">
          <w:rPr>
            <w:rStyle w:val="Hyperlink"/>
          </w:rPr>
          <w:t>2.4.3</w:t>
        </w:r>
        <w:r>
          <w:rPr>
            <w:rFonts w:asciiTheme="minorHAnsi" w:eastAsiaTheme="minorEastAsia" w:hAnsiTheme="minorHAnsi" w:cstheme="minorBidi"/>
          </w:rPr>
          <w:tab/>
        </w:r>
        <w:r w:rsidRPr="00826C25">
          <w:rPr>
            <w:rStyle w:val="Hyperlink"/>
          </w:rPr>
          <w:t>Numbering of tables and figures</w:t>
        </w:r>
        <w:r>
          <w:rPr>
            <w:webHidden/>
          </w:rPr>
          <w:tab/>
        </w:r>
        <w:r>
          <w:rPr>
            <w:webHidden/>
          </w:rPr>
          <w:fldChar w:fldCharType="begin"/>
        </w:r>
        <w:r>
          <w:rPr>
            <w:webHidden/>
          </w:rPr>
          <w:instrText xml:space="preserve"> PAGEREF _Toc94523015 \h </w:instrText>
        </w:r>
        <w:r>
          <w:rPr>
            <w:webHidden/>
          </w:rPr>
        </w:r>
        <w:r>
          <w:rPr>
            <w:webHidden/>
          </w:rPr>
          <w:fldChar w:fldCharType="separate"/>
        </w:r>
        <w:r>
          <w:rPr>
            <w:webHidden/>
          </w:rPr>
          <w:t>9</w:t>
        </w:r>
        <w:r>
          <w:rPr>
            <w:webHidden/>
          </w:rPr>
          <w:fldChar w:fldCharType="end"/>
        </w:r>
      </w:hyperlink>
    </w:p>
    <w:p w14:paraId="2A30284A" w14:textId="61BEF5F9" w:rsidR="00B46ABC" w:rsidRDefault="00B46ABC">
      <w:pPr>
        <w:pStyle w:val="TOC3"/>
        <w:rPr>
          <w:rFonts w:asciiTheme="minorHAnsi" w:eastAsiaTheme="minorEastAsia" w:hAnsiTheme="minorHAnsi" w:cstheme="minorBidi"/>
        </w:rPr>
      </w:pPr>
      <w:hyperlink w:anchor="_Toc94523016" w:history="1">
        <w:r w:rsidRPr="00826C25">
          <w:rPr>
            <w:rStyle w:val="Hyperlink"/>
          </w:rPr>
          <w:t>Source: Thompson, Strickland and Gamble, 2007: 20.</w:t>
        </w:r>
        <w:r>
          <w:rPr>
            <w:webHidden/>
          </w:rPr>
          <w:tab/>
        </w:r>
        <w:r>
          <w:rPr>
            <w:webHidden/>
          </w:rPr>
          <w:fldChar w:fldCharType="begin"/>
        </w:r>
        <w:r>
          <w:rPr>
            <w:webHidden/>
          </w:rPr>
          <w:instrText xml:space="preserve"> PAGEREF _Toc94523016 \h </w:instrText>
        </w:r>
        <w:r>
          <w:rPr>
            <w:webHidden/>
          </w:rPr>
        </w:r>
        <w:r>
          <w:rPr>
            <w:webHidden/>
          </w:rPr>
          <w:fldChar w:fldCharType="separate"/>
        </w:r>
        <w:r>
          <w:rPr>
            <w:webHidden/>
          </w:rPr>
          <w:t>9</w:t>
        </w:r>
        <w:r>
          <w:rPr>
            <w:webHidden/>
          </w:rPr>
          <w:fldChar w:fldCharType="end"/>
        </w:r>
      </w:hyperlink>
    </w:p>
    <w:p w14:paraId="14866252" w14:textId="1B167D49" w:rsidR="00B46ABC" w:rsidRDefault="00B46ABC">
      <w:pPr>
        <w:pStyle w:val="TOC2"/>
        <w:rPr>
          <w:rFonts w:asciiTheme="minorHAnsi" w:eastAsiaTheme="minorEastAsia" w:hAnsiTheme="minorHAnsi" w:cstheme="minorBidi"/>
          <w:bCs w:val="0"/>
          <w:caps w:val="0"/>
          <w:szCs w:val="22"/>
          <w:lang w:val="en-ZA" w:eastAsia="en-ZA"/>
        </w:rPr>
      </w:pPr>
      <w:hyperlink w:anchor="_Toc94523017" w:history="1">
        <w:r w:rsidRPr="00826C25">
          <w:rPr>
            <w:rStyle w:val="Hyperlink"/>
          </w:rPr>
          <w:t>2.5</w:t>
        </w:r>
        <w:r>
          <w:rPr>
            <w:rFonts w:asciiTheme="minorHAnsi" w:eastAsiaTheme="minorEastAsia" w:hAnsiTheme="minorHAnsi" w:cstheme="minorBidi"/>
            <w:bCs w:val="0"/>
            <w:caps w:val="0"/>
            <w:szCs w:val="22"/>
            <w:lang w:val="en-ZA" w:eastAsia="en-ZA"/>
          </w:rPr>
          <w:tab/>
        </w:r>
        <w:r w:rsidRPr="00826C25">
          <w:rPr>
            <w:rStyle w:val="Hyperlink"/>
          </w:rPr>
          <w:t>Cross-referencing</w:t>
        </w:r>
        <w:r>
          <w:rPr>
            <w:webHidden/>
          </w:rPr>
          <w:tab/>
        </w:r>
        <w:r>
          <w:rPr>
            <w:webHidden/>
          </w:rPr>
          <w:fldChar w:fldCharType="begin"/>
        </w:r>
        <w:r>
          <w:rPr>
            <w:webHidden/>
          </w:rPr>
          <w:instrText xml:space="preserve"> PAGEREF _Toc94523017 \h </w:instrText>
        </w:r>
        <w:r>
          <w:rPr>
            <w:webHidden/>
          </w:rPr>
        </w:r>
        <w:r>
          <w:rPr>
            <w:webHidden/>
          </w:rPr>
          <w:fldChar w:fldCharType="separate"/>
        </w:r>
        <w:r>
          <w:rPr>
            <w:webHidden/>
          </w:rPr>
          <w:t>9</w:t>
        </w:r>
        <w:r>
          <w:rPr>
            <w:webHidden/>
          </w:rPr>
          <w:fldChar w:fldCharType="end"/>
        </w:r>
      </w:hyperlink>
    </w:p>
    <w:p w14:paraId="0276A98D" w14:textId="4C8D0DFA" w:rsidR="00B46ABC" w:rsidRDefault="00B46ABC">
      <w:pPr>
        <w:pStyle w:val="TOC2"/>
        <w:rPr>
          <w:rFonts w:asciiTheme="minorHAnsi" w:eastAsiaTheme="minorEastAsia" w:hAnsiTheme="minorHAnsi" w:cstheme="minorBidi"/>
          <w:bCs w:val="0"/>
          <w:caps w:val="0"/>
          <w:szCs w:val="22"/>
          <w:lang w:val="en-ZA" w:eastAsia="en-ZA"/>
        </w:rPr>
      </w:pPr>
      <w:hyperlink w:anchor="_Toc94523018" w:history="1">
        <w:r w:rsidRPr="00826C25">
          <w:rPr>
            <w:rStyle w:val="Hyperlink"/>
          </w:rPr>
          <w:t>2.6</w:t>
        </w:r>
        <w:r>
          <w:rPr>
            <w:rFonts w:asciiTheme="minorHAnsi" w:eastAsiaTheme="minorEastAsia" w:hAnsiTheme="minorHAnsi" w:cstheme="minorBidi"/>
            <w:bCs w:val="0"/>
            <w:caps w:val="0"/>
            <w:szCs w:val="22"/>
            <w:lang w:val="en-ZA" w:eastAsia="en-ZA"/>
          </w:rPr>
          <w:tab/>
        </w:r>
        <w:r w:rsidRPr="00826C25">
          <w:rPr>
            <w:rStyle w:val="Hyperlink"/>
          </w:rPr>
          <w:t>Summary</w:t>
        </w:r>
        <w:r>
          <w:rPr>
            <w:webHidden/>
          </w:rPr>
          <w:tab/>
        </w:r>
        <w:r>
          <w:rPr>
            <w:webHidden/>
          </w:rPr>
          <w:fldChar w:fldCharType="begin"/>
        </w:r>
        <w:r>
          <w:rPr>
            <w:webHidden/>
          </w:rPr>
          <w:instrText xml:space="preserve"> PAGEREF _Toc94523018 \h </w:instrText>
        </w:r>
        <w:r>
          <w:rPr>
            <w:webHidden/>
          </w:rPr>
        </w:r>
        <w:r>
          <w:rPr>
            <w:webHidden/>
          </w:rPr>
          <w:fldChar w:fldCharType="separate"/>
        </w:r>
        <w:r>
          <w:rPr>
            <w:webHidden/>
          </w:rPr>
          <w:t>9</w:t>
        </w:r>
        <w:r>
          <w:rPr>
            <w:webHidden/>
          </w:rPr>
          <w:fldChar w:fldCharType="end"/>
        </w:r>
      </w:hyperlink>
    </w:p>
    <w:p w14:paraId="1D533DD2" w14:textId="33614DA8" w:rsidR="00B46ABC" w:rsidRDefault="00B46ABC">
      <w:pPr>
        <w:pStyle w:val="TOC1"/>
        <w:rPr>
          <w:rFonts w:asciiTheme="minorHAnsi" w:eastAsiaTheme="minorEastAsia" w:hAnsiTheme="minorHAnsi" w:cstheme="minorBidi"/>
          <w:b w:val="0"/>
          <w:bCs w:val="0"/>
          <w:lang w:val="en-ZA" w:eastAsia="en-ZA"/>
        </w:rPr>
      </w:pPr>
      <w:hyperlink w:anchor="_Toc94523019" w:history="1">
        <w:r w:rsidRPr="00826C25">
          <w:rPr>
            <w:rStyle w:val="Hyperlink"/>
          </w:rPr>
          <w:t>CHAPTER 3 RESEARCH METHODOLOGY</w:t>
        </w:r>
        <w:r>
          <w:rPr>
            <w:webHidden/>
          </w:rPr>
          <w:tab/>
        </w:r>
        <w:r>
          <w:rPr>
            <w:webHidden/>
          </w:rPr>
          <w:fldChar w:fldCharType="begin"/>
        </w:r>
        <w:r>
          <w:rPr>
            <w:webHidden/>
          </w:rPr>
          <w:instrText xml:space="preserve"> PAGEREF _Toc94523019 \h </w:instrText>
        </w:r>
        <w:r>
          <w:rPr>
            <w:webHidden/>
          </w:rPr>
        </w:r>
        <w:r>
          <w:rPr>
            <w:webHidden/>
          </w:rPr>
          <w:fldChar w:fldCharType="separate"/>
        </w:r>
        <w:r>
          <w:rPr>
            <w:webHidden/>
          </w:rPr>
          <w:t>11</w:t>
        </w:r>
        <w:r>
          <w:rPr>
            <w:webHidden/>
          </w:rPr>
          <w:fldChar w:fldCharType="end"/>
        </w:r>
      </w:hyperlink>
    </w:p>
    <w:p w14:paraId="1D777297" w14:textId="67FB8B0B" w:rsidR="00B46ABC" w:rsidRDefault="00B46ABC">
      <w:pPr>
        <w:pStyle w:val="TOC2"/>
        <w:rPr>
          <w:rFonts w:asciiTheme="minorHAnsi" w:eastAsiaTheme="minorEastAsia" w:hAnsiTheme="minorHAnsi" w:cstheme="minorBidi"/>
          <w:bCs w:val="0"/>
          <w:caps w:val="0"/>
          <w:szCs w:val="22"/>
          <w:lang w:val="en-ZA" w:eastAsia="en-ZA"/>
        </w:rPr>
      </w:pPr>
      <w:hyperlink w:anchor="_Toc94523020" w:history="1">
        <w:r w:rsidRPr="00826C25">
          <w:rPr>
            <w:rStyle w:val="Hyperlink"/>
          </w:rPr>
          <w:t>3.1</w:t>
        </w:r>
        <w:r>
          <w:rPr>
            <w:rFonts w:asciiTheme="minorHAnsi" w:eastAsiaTheme="minorEastAsia" w:hAnsiTheme="minorHAnsi" w:cstheme="minorBidi"/>
            <w:bCs w:val="0"/>
            <w:caps w:val="0"/>
            <w:szCs w:val="22"/>
            <w:lang w:val="en-ZA" w:eastAsia="en-ZA"/>
          </w:rPr>
          <w:tab/>
        </w:r>
        <w:r w:rsidRPr="00826C25">
          <w:rPr>
            <w:rStyle w:val="Hyperlink"/>
          </w:rPr>
          <w:t>Introduction</w:t>
        </w:r>
        <w:r>
          <w:rPr>
            <w:webHidden/>
          </w:rPr>
          <w:tab/>
        </w:r>
        <w:r>
          <w:rPr>
            <w:webHidden/>
          </w:rPr>
          <w:fldChar w:fldCharType="begin"/>
        </w:r>
        <w:r>
          <w:rPr>
            <w:webHidden/>
          </w:rPr>
          <w:instrText xml:space="preserve"> PAGEREF _Toc94523020 \h </w:instrText>
        </w:r>
        <w:r>
          <w:rPr>
            <w:webHidden/>
          </w:rPr>
        </w:r>
        <w:r>
          <w:rPr>
            <w:webHidden/>
          </w:rPr>
          <w:fldChar w:fldCharType="separate"/>
        </w:r>
        <w:r>
          <w:rPr>
            <w:webHidden/>
          </w:rPr>
          <w:t>11</w:t>
        </w:r>
        <w:r>
          <w:rPr>
            <w:webHidden/>
          </w:rPr>
          <w:fldChar w:fldCharType="end"/>
        </w:r>
      </w:hyperlink>
    </w:p>
    <w:p w14:paraId="0A73D869" w14:textId="0B6255BF" w:rsidR="00B46ABC" w:rsidRDefault="00B46ABC">
      <w:pPr>
        <w:pStyle w:val="TOC2"/>
        <w:rPr>
          <w:rFonts w:asciiTheme="minorHAnsi" w:eastAsiaTheme="minorEastAsia" w:hAnsiTheme="minorHAnsi" w:cstheme="minorBidi"/>
          <w:bCs w:val="0"/>
          <w:caps w:val="0"/>
          <w:szCs w:val="22"/>
          <w:lang w:val="en-ZA" w:eastAsia="en-ZA"/>
        </w:rPr>
      </w:pPr>
      <w:hyperlink w:anchor="_Toc94523021" w:history="1">
        <w:r w:rsidRPr="00826C25">
          <w:rPr>
            <w:rStyle w:val="Hyperlink"/>
          </w:rPr>
          <w:t>3.2</w:t>
        </w:r>
        <w:r>
          <w:rPr>
            <w:rFonts w:asciiTheme="minorHAnsi" w:eastAsiaTheme="minorEastAsia" w:hAnsiTheme="minorHAnsi" w:cstheme="minorBidi"/>
            <w:bCs w:val="0"/>
            <w:caps w:val="0"/>
            <w:szCs w:val="22"/>
            <w:lang w:val="en-ZA" w:eastAsia="en-ZA"/>
          </w:rPr>
          <w:tab/>
        </w:r>
        <w:r w:rsidRPr="00826C25">
          <w:rPr>
            <w:rStyle w:val="Hyperlink"/>
          </w:rPr>
          <w:t>The population and sample</w:t>
        </w:r>
        <w:r>
          <w:rPr>
            <w:webHidden/>
          </w:rPr>
          <w:tab/>
        </w:r>
        <w:r>
          <w:rPr>
            <w:webHidden/>
          </w:rPr>
          <w:fldChar w:fldCharType="begin"/>
        </w:r>
        <w:r>
          <w:rPr>
            <w:webHidden/>
          </w:rPr>
          <w:instrText xml:space="preserve"> PAGEREF _Toc94523021 \h </w:instrText>
        </w:r>
        <w:r>
          <w:rPr>
            <w:webHidden/>
          </w:rPr>
        </w:r>
        <w:r>
          <w:rPr>
            <w:webHidden/>
          </w:rPr>
          <w:fldChar w:fldCharType="separate"/>
        </w:r>
        <w:r>
          <w:rPr>
            <w:webHidden/>
          </w:rPr>
          <w:t>11</w:t>
        </w:r>
        <w:r>
          <w:rPr>
            <w:webHidden/>
          </w:rPr>
          <w:fldChar w:fldCharType="end"/>
        </w:r>
      </w:hyperlink>
    </w:p>
    <w:p w14:paraId="1941E78C" w14:textId="15818D62" w:rsidR="00B46ABC" w:rsidRDefault="00B46ABC">
      <w:pPr>
        <w:pStyle w:val="TOC2"/>
        <w:rPr>
          <w:rFonts w:asciiTheme="minorHAnsi" w:eastAsiaTheme="minorEastAsia" w:hAnsiTheme="minorHAnsi" w:cstheme="minorBidi"/>
          <w:bCs w:val="0"/>
          <w:caps w:val="0"/>
          <w:szCs w:val="22"/>
          <w:lang w:val="en-ZA" w:eastAsia="en-ZA"/>
        </w:rPr>
      </w:pPr>
      <w:hyperlink w:anchor="_Toc94523022" w:history="1">
        <w:r w:rsidRPr="00826C25">
          <w:rPr>
            <w:rStyle w:val="Hyperlink"/>
          </w:rPr>
          <w:t>3.3</w:t>
        </w:r>
        <w:r>
          <w:rPr>
            <w:rFonts w:asciiTheme="minorHAnsi" w:eastAsiaTheme="minorEastAsia" w:hAnsiTheme="minorHAnsi" w:cstheme="minorBidi"/>
            <w:bCs w:val="0"/>
            <w:caps w:val="0"/>
            <w:szCs w:val="22"/>
            <w:lang w:val="en-ZA" w:eastAsia="en-ZA"/>
          </w:rPr>
          <w:tab/>
        </w:r>
        <w:r w:rsidRPr="00826C25">
          <w:rPr>
            <w:rStyle w:val="Hyperlink"/>
          </w:rPr>
          <w:t>The questionnaire design</w:t>
        </w:r>
        <w:r>
          <w:rPr>
            <w:webHidden/>
          </w:rPr>
          <w:tab/>
        </w:r>
        <w:r>
          <w:rPr>
            <w:webHidden/>
          </w:rPr>
          <w:fldChar w:fldCharType="begin"/>
        </w:r>
        <w:r>
          <w:rPr>
            <w:webHidden/>
          </w:rPr>
          <w:instrText xml:space="preserve"> PAGEREF _Toc94523022 \h </w:instrText>
        </w:r>
        <w:r>
          <w:rPr>
            <w:webHidden/>
          </w:rPr>
        </w:r>
        <w:r>
          <w:rPr>
            <w:webHidden/>
          </w:rPr>
          <w:fldChar w:fldCharType="separate"/>
        </w:r>
        <w:r>
          <w:rPr>
            <w:webHidden/>
          </w:rPr>
          <w:t>11</w:t>
        </w:r>
        <w:r>
          <w:rPr>
            <w:webHidden/>
          </w:rPr>
          <w:fldChar w:fldCharType="end"/>
        </w:r>
      </w:hyperlink>
    </w:p>
    <w:p w14:paraId="105CB091" w14:textId="5B295E91" w:rsidR="00B46ABC" w:rsidRDefault="00B46ABC">
      <w:pPr>
        <w:pStyle w:val="TOC2"/>
        <w:rPr>
          <w:rFonts w:asciiTheme="minorHAnsi" w:eastAsiaTheme="minorEastAsia" w:hAnsiTheme="minorHAnsi" w:cstheme="minorBidi"/>
          <w:bCs w:val="0"/>
          <w:caps w:val="0"/>
          <w:szCs w:val="22"/>
          <w:lang w:val="en-ZA" w:eastAsia="en-ZA"/>
        </w:rPr>
      </w:pPr>
      <w:hyperlink w:anchor="_Toc94523023" w:history="1">
        <w:r w:rsidRPr="00826C25">
          <w:rPr>
            <w:rStyle w:val="Hyperlink"/>
          </w:rPr>
          <w:t>3.4</w:t>
        </w:r>
        <w:r>
          <w:rPr>
            <w:rFonts w:asciiTheme="minorHAnsi" w:eastAsiaTheme="minorEastAsia" w:hAnsiTheme="minorHAnsi" w:cstheme="minorBidi"/>
            <w:bCs w:val="0"/>
            <w:caps w:val="0"/>
            <w:szCs w:val="22"/>
            <w:lang w:val="en-ZA" w:eastAsia="en-ZA"/>
          </w:rPr>
          <w:tab/>
        </w:r>
        <w:r w:rsidRPr="00826C25">
          <w:rPr>
            <w:rStyle w:val="Hyperlink"/>
          </w:rPr>
          <w:t>Data Collection</w:t>
        </w:r>
        <w:r>
          <w:rPr>
            <w:webHidden/>
          </w:rPr>
          <w:tab/>
        </w:r>
        <w:r>
          <w:rPr>
            <w:webHidden/>
          </w:rPr>
          <w:fldChar w:fldCharType="begin"/>
        </w:r>
        <w:r>
          <w:rPr>
            <w:webHidden/>
          </w:rPr>
          <w:instrText xml:space="preserve"> PAGEREF _Toc94523023 \h </w:instrText>
        </w:r>
        <w:r>
          <w:rPr>
            <w:webHidden/>
          </w:rPr>
        </w:r>
        <w:r>
          <w:rPr>
            <w:webHidden/>
          </w:rPr>
          <w:fldChar w:fldCharType="separate"/>
        </w:r>
        <w:r>
          <w:rPr>
            <w:webHidden/>
          </w:rPr>
          <w:t>11</w:t>
        </w:r>
        <w:r>
          <w:rPr>
            <w:webHidden/>
          </w:rPr>
          <w:fldChar w:fldCharType="end"/>
        </w:r>
      </w:hyperlink>
    </w:p>
    <w:p w14:paraId="4EEE61D3" w14:textId="6E060770" w:rsidR="00B46ABC" w:rsidRDefault="00B46ABC">
      <w:pPr>
        <w:pStyle w:val="TOC2"/>
        <w:rPr>
          <w:rFonts w:asciiTheme="minorHAnsi" w:eastAsiaTheme="minorEastAsia" w:hAnsiTheme="minorHAnsi" w:cstheme="minorBidi"/>
          <w:bCs w:val="0"/>
          <w:caps w:val="0"/>
          <w:szCs w:val="22"/>
          <w:lang w:val="en-ZA" w:eastAsia="en-ZA"/>
        </w:rPr>
      </w:pPr>
      <w:hyperlink w:anchor="_Toc94523024" w:history="1">
        <w:r w:rsidRPr="00826C25">
          <w:rPr>
            <w:rStyle w:val="Hyperlink"/>
          </w:rPr>
          <w:t>3.5</w:t>
        </w:r>
        <w:r>
          <w:rPr>
            <w:rFonts w:asciiTheme="minorHAnsi" w:eastAsiaTheme="minorEastAsia" w:hAnsiTheme="minorHAnsi" w:cstheme="minorBidi"/>
            <w:bCs w:val="0"/>
            <w:caps w:val="0"/>
            <w:szCs w:val="22"/>
            <w:lang w:val="en-ZA" w:eastAsia="en-ZA"/>
          </w:rPr>
          <w:tab/>
        </w:r>
        <w:r w:rsidRPr="00826C25">
          <w:rPr>
            <w:rStyle w:val="Hyperlink"/>
          </w:rPr>
          <w:t>Data Analysis</w:t>
        </w:r>
        <w:r>
          <w:rPr>
            <w:webHidden/>
          </w:rPr>
          <w:tab/>
        </w:r>
        <w:r>
          <w:rPr>
            <w:webHidden/>
          </w:rPr>
          <w:fldChar w:fldCharType="begin"/>
        </w:r>
        <w:r>
          <w:rPr>
            <w:webHidden/>
          </w:rPr>
          <w:instrText xml:space="preserve"> PAGEREF _Toc94523024 \h </w:instrText>
        </w:r>
        <w:r>
          <w:rPr>
            <w:webHidden/>
          </w:rPr>
        </w:r>
        <w:r>
          <w:rPr>
            <w:webHidden/>
          </w:rPr>
          <w:fldChar w:fldCharType="separate"/>
        </w:r>
        <w:r>
          <w:rPr>
            <w:webHidden/>
          </w:rPr>
          <w:t>11</w:t>
        </w:r>
        <w:r>
          <w:rPr>
            <w:webHidden/>
          </w:rPr>
          <w:fldChar w:fldCharType="end"/>
        </w:r>
      </w:hyperlink>
    </w:p>
    <w:p w14:paraId="2A2BA981" w14:textId="608A28F7" w:rsidR="00B46ABC" w:rsidRDefault="00B46ABC">
      <w:pPr>
        <w:pStyle w:val="TOC1"/>
        <w:rPr>
          <w:rFonts w:asciiTheme="minorHAnsi" w:eastAsiaTheme="minorEastAsia" w:hAnsiTheme="minorHAnsi" w:cstheme="minorBidi"/>
          <w:b w:val="0"/>
          <w:bCs w:val="0"/>
          <w:lang w:val="en-ZA" w:eastAsia="en-ZA"/>
        </w:rPr>
      </w:pPr>
      <w:hyperlink w:anchor="_Toc94523025" w:history="1">
        <w:r w:rsidRPr="00826C25">
          <w:rPr>
            <w:rStyle w:val="Hyperlink"/>
          </w:rPr>
          <w:t>CHAPTER 4 FINDINGS</w:t>
        </w:r>
        <w:r>
          <w:rPr>
            <w:webHidden/>
          </w:rPr>
          <w:tab/>
        </w:r>
        <w:r>
          <w:rPr>
            <w:webHidden/>
          </w:rPr>
          <w:fldChar w:fldCharType="begin"/>
        </w:r>
        <w:r>
          <w:rPr>
            <w:webHidden/>
          </w:rPr>
          <w:instrText xml:space="preserve"> PAGEREF _Toc94523025 \h </w:instrText>
        </w:r>
        <w:r>
          <w:rPr>
            <w:webHidden/>
          </w:rPr>
        </w:r>
        <w:r>
          <w:rPr>
            <w:webHidden/>
          </w:rPr>
          <w:fldChar w:fldCharType="separate"/>
        </w:r>
        <w:r>
          <w:rPr>
            <w:webHidden/>
          </w:rPr>
          <w:t>12</w:t>
        </w:r>
        <w:r>
          <w:rPr>
            <w:webHidden/>
          </w:rPr>
          <w:fldChar w:fldCharType="end"/>
        </w:r>
      </w:hyperlink>
    </w:p>
    <w:p w14:paraId="68128923" w14:textId="6BE77483" w:rsidR="00B46ABC" w:rsidRDefault="00B46ABC">
      <w:pPr>
        <w:pStyle w:val="TOC2"/>
        <w:rPr>
          <w:rFonts w:asciiTheme="minorHAnsi" w:eastAsiaTheme="minorEastAsia" w:hAnsiTheme="minorHAnsi" w:cstheme="minorBidi"/>
          <w:bCs w:val="0"/>
          <w:caps w:val="0"/>
          <w:szCs w:val="22"/>
          <w:lang w:val="en-ZA" w:eastAsia="en-ZA"/>
        </w:rPr>
      </w:pPr>
      <w:hyperlink w:anchor="_Toc94523026" w:history="1">
        <w:r w:rsidRPr="00826C25">
          <w:rPr>
            <w:rStyle w:val="Hyperlink"/>
          </w:rPr>
          <w:t>4.1</w:t>
        </w:r>
        <w:r>
          <w:rPr>
            <w:rFonts w:asciiTheme="minorHAnsi" w:eastAsiaTheme="minorEastAsia" w:hAnsiTheme="minorHAnsi" w:cstheme="minorBidi"/>
            <w:bCs w:val="0"/>
            <w:caps w:val="0"/>
            <w:szCs w:val="22"/>
            <w:lang w:val="en-ZA" w:eastAsia="en-ZA"/>
          </w:rPr>
          <w:tab/>
        </w:r>
        <w:r w:rsidRPr="00826C25">
          <w:rPr>
            <w:rStyle w:val="Hyperlink"/>
          </w:rPr>
          <w:t>introduction</w:t>
        </w:r>
        <w:r>
          <w:rPr>
            <w:webHidden/>
          </w:rPr>
          <w:tab/>
        </w:r>
        <w:r>
          <w:rPr>
            <w:webHidden/>
          </w:rPr>
          <w:fldChar w:fldCharType="begin"/>
        </w:r>
        <w:r>
          <w:rPr>
            <w:webHidden/>
          </w:rPr>
          <w:instrText xml:space="preserve"> PAGEREF _Toc94523026 \h </w:instrText>
        </w:r>
        <w:r>
          <w:rPr>
            <w:webHidden/>
          </w:rPr>
        </w:r>
        <w:r>
          <w:rPr>
            <w:webHidden/>
          </w:rPr>
          <w:fldChar w:fldCharType="separate"/>
        </w:r>
        <w:r>
          <w:rPr>
            <w:webHidden/>
          </w:rPr>
          <w:t>12</w:t>
        </w:r>
        <w:r>
          <w:rPr>
            <w:webHidden/>
          </w:rPr>
          <w:fldChar w:fldCharType="end"/>
        </w:r>
      </w:hyperlink>
    </w:p>
    <w:p w14:paraId="2A23E44D" w14:textId="1C8434F0" w:rsidR="00B46ABC" w:rsidRDefault="00B46ABC">
      <w:pPr>
        <w:pStyle w:val="TOC2"/>
        <w:rPr>
          <w:rFonts w:asciiTheme="minorHAnsi" w:eastAsiaTheme="minorEastAsia" w:hAnsiTheme="minorHAnsi" w:cstheme="minorBidi"/>
          <w:bCs w:val="0"/>
          <w:caps w:val="0"/>
          <w:szCs w:val="22"/>
          <w:lang w:val="en-ZA" w:eastAsia="en-ZA"/>
        </w:rPr>
      </w:pPr>
      <w:hyperlink w:anchor="_Toc94523027" w:history="1">
        <w:r w:rsidRPr="00826C25">
          <w:rPr>
            <w:rStyle w:val="Hyperlink"/>
          </w:rPr>
          <w:t>4.2</w:t>
        </w:r>
        <w:r>
          <w:rPr>
            <w:rFonts w:asciiTheme="minorHAnsi" w:eastAsiaTheme="minorEastAsia" w:hAnsiTheme="minorHAnsi" w:cstheme="minorBidi"/>
            <w:bCs w:val="0"/>
            <w:caps w:val="0"/>
            <w:szCs w:val="22"/>
            <w:lang w:val="en-ZA" w:eastAsia="en-ZA"/>
          </w:rPr>
          <w:tab/>
        </w:r>
        <w:r w:rsidRPr="00826C25">
          <w:rPr>
            <w:rStyle w:val="Hyperlink"/>
          </w:rPr>
          <w:t>the profile of respondents</w:t>
        </w:r>
        <w:r>
          <w:rPr>
            <w:webHidden/>
          </w:rPr>
          <w:tab/>
        </w:r>
        <w:r>
          <w:rPr>
            <w:webHidden/>
          </w:rPr>
          <w:fldChar w:fldCharType="begin"/>
        </w:r>
        <w:r>
          <w:rPr>
            <w:webHidden/>
          </w:rPr>
          <w:instrText xml:space="preserve"> PAGEREF _Toc94523027 \h </w:instrText>
        </w:r>
        <w:r>
          <w:rPr>
            <w:webHidden/>
          </w:rPr>
        </w:r>
        <w:r>
          <w:rPr>
            <w:webHidden/>
          </w:rPr>
          <w:fldChar w:fldCharType="separate"/>
        </w:r>
        <w:r>
          <w:rPr>
            <w:webHidden/>
          </w:rPr>
          <w:t>12</w:t>
        </w:r>
        <w:r>
          <w:rPr>
            <w:webHidden/>
          </w:rPr>
          <w:fldChar w:fldCharType="end"/>
        </w:r>
      </w:hyperlink>
    </w:p>
    <w:p w14:paraId="3DFA169E" w14:textId="77D66E5A" w:rsidR="00B46ABC" w:rsidRDefault="00B46ABC">
      <w:pPr>
        <w:pStyle w:val="TOC3"/>
        <w:rPr>
          <w:rFonts w:asciiTheme="minorHAnsi" w:eastAsiaTheme="minorEastAsia" w:hAnsiTheme="minorHAnsi" w:cstheme="minorBidi"/>
        </w:rPr>
      </w:pPr>
      <w:hyperlink w:anchor="_Toc94523028" w:history="1">
        <w:r w:rsidRPr="00826C25">
          <w:rPr>
            <w:rStyle w:val="Hyperlink"/>
            <w:lang w:val="nl-BE"/>
          </w:rPr>
          <w:t>4.2.1</w:t>
        </w:r>
        <w:r>
          <w:rPr>
            <w:rFonts w:asciiTheme="minorHAnsi" w:eastAsiaTheme="minorEastAsia" w:hAnsiTheme="minorHAnsi" w:cstheme="minorBidi"/>
          </w:rPr>
          <w:tab/>
        </w:r>
        <w:r w:rsidRPr="00826C25">
          <w:rPr>
            <w:rStyle w:val="Hyperlink"/>
            <w:lang w:val="nl-BE"/>
          </w:rPr>
          <w:t>FORMULAS</w:t>
        </w:r>
        <w:r>
          <w:rPr>
            <w:webHidden/>
          </w:rPr>
          <w:tab/>
        </w:r>
        <w:r>
          <w:rPr>
            <w:webHidden/>
          </w:rPr>
          <w:fldChar w:fldCharType="begin"/>
        </w:r>
        <w:r>
          <w:rPr>
            <w:webHidden/>
          </w:rPr>
          <w:instrText xml:space="preserve"> PAGEREF _Toc94523028 \h </w:instrText>
        </w:r>
        <w:r>
          <w:rPr>
            <w:webHidden/>
          </w:rPr>
        </w:r>
        <w:r>
          <w:rPr>
            <w:webHidden/>
          </w:rPr>
          <w:fldChar w:fldCharType="separate"/>
        </w:r>
        <w:r>
          <w:rPr>
            <w:webHidden/>
          </w:rPr>
          <w:t>12</w:t>
        </w:r>
        <w:r>
          <w:rPr>
            <w:webHidden/>
          </w:rPr>
          <w:fldChar w:fldCharType="end"/>
        </w:r>
      </w:hyperlink>
    </w:p>
    <w:p w14:paraId="3E429187" w14:textId="5867B155" w:rsidR="00B46ABC" w:rsidRDefault="00B46ABC">
      <w:pPr>
        <w:pStyle w:val="TOC1"/>
        <w:rPr>
          <w:rFonts w:asciiTheme="minorHAnsi" w:eastAsiaTheme="minorEastAsia" w:hAnsiTheme="minorHAnsi" w:cstheme="minorBidi"/>
          <w:b w:val="0"/>
          <w:bCs w:val="0"/>
          <w:lang w:val="en-ZA" w:eastAsia="en-ZA"/>
        </w:rPr>
      </w:pPr>
      <w:hyperlink w:anchor="_Toc94523029" w:history="1">
        <w:r w:rsidRPr="00826C25">
          <w:rPr>
            <w:rStyle w:val="Hyperlink"/>
          </w:rPr>
          <w:t>CHAPTER 5 SUMMARY, CONCLUSION AND RECOMMENDATIONS</w:t>
        </w:r>
        <w:r>
          <w:rPr>
            <w:webHidden/>
          </w:rPr>
          <w:tab/>
        </w:r>
        <w:r>
          <w:rPr>
            <w:webHidden/>
          </w:rPr>
          <w:fldChar w:fldCharType="begin"/>
        </w:r>
        <w:r>
          <w:rPr>
            <w:webHidden/>
          </w:rPr>
          <w:instrText xml:space="preserve"> PAGEREF _Toc94523029 \h </w:instrText>
        </w:r>
        <w:r>
          <w:rPr>
            <w:webHidden/>
          </w:rPr>
        </w:r>
        <w:r>
          <w:rPr>
            <w:webHidden/>
          </w:rPr>
          <w:fldChar w:fldCharType="separate"/>
        </w:r>
        <w:r>
          <w:rPr>
            <w:webHidden/>
          </w:rPr>
          <w:t>13</w:t>
        </w:r>
        <w:r>
          <w:rPr>
            <w:webHidden/>
          </w:rPr>
          <w:fldChar w:fldCharType="end"/>
        </w:r>
      </w:hyperlink>
    </w:p>
    <w:p w14:paraId="1AD5B1A0" w14:textId="621C2C37" w:rsidR="00B46ABC" w:rsidRDefault="00B46ABC">
      <w:pPr>
        <w:pStyle w:val="TOC2"/>
        <w:rPr>
          <w:rFonts w:asciiTheme="minorHAnsi" w:eastAsiaTheme="minorEastAsia" w:hAnsiTheme="minorHAnsi" w:cstheme="minorBidi"/>
          <w:bCs w:val="0"/>
          <w:caps w:val="0"/>
          <w:szCs w:val="22"/>
          <w:lang w:val="en-ZA" w:eastAsia="en-ZA"/>
        </w:rPr>
      </w:pPr>
      <w:hyperlink w:anchor="_Toc94523030" w:history="1">
        <w:r w:rsidRPr="00826C25">
          <w:rPr>
            <w:rStyle w:val="Hyperlink"/>
          </w:rPr>
          <w:t>5.1</w:t>
        </w:r>
        <w:r>
          <w:rPr>
            <w:rFonts w:asciiTheme="minorHAnsi" w:eastAsiaTheme="minorEastAsia" w:hAnsiTheme="minorHAnsi" w:cstheme="minorBidi"/>
            <w:bCs w:val="0"/>
            <w:caps w:val="0"/>
            <w:szCs w:val="22"/>
            <w:lang w:val="en-ZA" w:eastAsia="en-ZA"/>
          </w:rPr>
          <w:tab/>
        </w:r>
        <w:r w:rsidRPr="00826C25">
          <w:rPr>
            <w:rStyle w:val="Hyperlink"/>
          </w:rPr>
          <w:t>introduction</w:t>
        </w:r>
        <w:r>
          <w:rPr>
            <w:webHidden/>
          </w:rPr>
          <w:tab/>
        </w:r>
        <w:r>
          <w:rPr>
            <w:webHidden/>
          </w:rPr>
          <w:fldChar w:fldCharType="begin"/>
        </w:r>
        <w:r>
          <w:rPr>
            <w:webHidden/>
          </w:rPr>
          <w:instrText xml:space="preserve"> PAGEREF _Toc94523030 \h </w:instrText>
        </w:r>
        <w:r>
          <w:rPr>
            <w:webHidden/>
          </w:rPr>
        </w:r>
        <w:r>
          <w:rPr>
            <w:webHidden/>
          </w:rPr>
          <w:fldChar w:fldCharType="separate"/>
        </w:r>
        <w:r>
          <w:rPr>
            <w:webHidden/>
          </w:rPr>
          <w:t>13</w:t>
        </w:r>
        <w:r>
          <w:rPr>
            <w:webHidden/>
          </w:rPr>
          <w:fldChar w:fldCharType="end"/>
        </w:r>
      </w:hyperlink>
    </w:p>
    <w:p w14:paraId="130C08D7" w14:textId="6E7B6286" w:rsidR="00B46ABC" w:rsidRDefault="00B46ABC">
      <w:pPr>
        <w:pStyle w:val="TOC2"/>
        <w:rPr>
          <w:rFonts w:asciiTheme="minorHAnsi" w:eastAsiaTheme="minorEastAsia" w:hAnsiTheme="minorHAnsi" w:cstheme="minorBidi"/>
          <w:bCs w:val="0"/>
          <w:caps w:val="0"/>
          <w:szCs w:val="22"/>
          <w:lang w:val="en-ZA" w:eastAsia="en-ZA"/>
        </w:rPr>
      </w:pPr>
      <w:hyperlink w:anchor="_Toc94523031" w:history="1">
        <w:r w:rsidRPr="00826C25">
          <w:rPr>
            <w:rStyle w:val="Hyperlink"/>
          </w:rPr>
          <w:t>5.2</w:t>
        </w:r>
        <w:r>
          <w:rPr>
            <w:rFonts w:asciiTheme="minorHAnsi" w:eastAsiaTheme="minorEastAsia" w:hAnsiTheme="minorHAnsi" w:cstheme="minorBidi"/>
            <w:bCs w:val="0"/>
            <w:caps w:val="0"/>
            <w:szCs w:val="22"/>
            <w:lang w:val="en-ZA" w:eastAsia="en-ZA"/>
          </w:rPr>
          <w:tab/>
        </w:r>
        <w:r w:rsidRPr="00826C25">
          <w:rPr>
            <w:rStyle w:val="Hyperlink"/>
          </w:rPr>
          <w:t>Summary of main findings</w:t>
        </w:r>
        <w:r>
          <w:rPr>
            <w:webHidden/>
          </w:rPr>
          <w:tab/>
        </w:r>
        <w:r>
          <w:rPr>
            <w:webHidden/>
          </w:rPr>
          <w:fldChar w:fldCharType="begin"/>
        </w:r>
        <w:r>
          <w:rPr>
            <w:webHidden/>
          </w:rPr>
          <w:instrText xml:space="preserve"> PAGEREF _Toc94523031 \h </w:instrText>
        </w:r>
        <w:r>
          <w:rPr>
            <w:webHidden/>
          </w:rPr>
        </w:r>
        <w:r>
          <w:rPr>
            <w:webHidden/>
          </w:rPr>
          <w:fldChar w:fldCharType="separate"/>
        </w:r>
        <w:r>
          <w:rPr>
            <w:webHidden/>
          </w:rPr>
          <w:t>13</w:t>
        </w:r>
        <w:r>
          <w:rPr>
            <w:webHidden/>
          </w:rPr>
          <w:fldChar w:fldCharType="end"/>
        </w:r>
      </w:hyperlink>
    </w:p>
    <w:p w14:paraId="4FBBDF0B" w14:textId="155377E1" w:rsidR="00B46ABC" w:rsidRDefault="00B46ABC">
      <w:pPr>
        <w:pStyle w:val="TOC2"/>
        <w:rPr>
          <w:rFonts w:asciiTheme="minorHAnsi" w:eastAsiaTheme="minorEastAsia" w:hAnsiTheme="minorHAnsi" w:cstheme="minorBidi"/>
          <w:bCs w:val="0"/>
          <w:caps w:val="0"/>
          <w:szCs w:val="22"/>
          <w:lang w:val="en-ZA" w:eastAsia="en-ZA"/>
        </w:rPr>
      </w:pPr>
      <w:hyperlink w:anchor="_Toc94523032" w:history="1">
        <w:r w:rsidRPr="00826C25">
          <w:rPr>
            <w:rStyle w:val="Hyperlink"/>
          </w:rPr>
          <w:t>5.3</w:t>
        </w:r>
        <w:r>
          <w:rPr>
            <w:rFonts w:asciiTheme="minorHAnsi" w:eastAsiaTheme="minorEastAsia" w:hAnsiTheme="minorHAnsi" w:cstheme="minorBidi"/>
            <w:bCs w:val="0"/>
            <w:caps w:val="0"/>
            <w:szCs w:val="22"/>
            <w:lang w:val="en-ZA" w:eastAsia="en-ZA"/>
          </w:rPr>
          <w:tab/>
        </w:r>
        <w:r w:rsidRPr="00826C25">
          <w:rPr>
            <w:rStyle w:val="Hyperlink"/>
          </w:rPr>
          <w:t>Policy implications</w:t>
        </w:r>
        <w:r>
          <w:rPr>
            <w:webHidden/>
          </w:rPr>
          <w:tab/>
        </w:r>
        <w:r>
          <w:rPr>
            <w:webHidden/>
          </w:rPr>
          <w:fldChar w:fldCharType="begin"/>
        </w:r>
        <w:r>
          <w:rPr>
            <w:webHidden/>
          </w:rPr>
          <w:instrText xml:space="preserve"> PAGEREF _Toc94523032 \h </w:instrText>
        </w:r>
        <w:r>
          <w:rPr>
            <w:webHidden/>
          </w:rPr>
        </w:r>
        <w:r>
          <w:rPr>
            <w:webHidden/>
          </w:rPr>
          <w:fldChar w:fldCharType="separate"/>
        </w:r>
        <w:r>
          <w:rPr>
            <w:webHidden/>
          </w:rPr>
          <w:t>13</w:t>
        </w:r>
        <w:r>
          <w:rPr>
            <w:webHidden/>
          </w:rPr>
          <w:fldChar w:fldCharType="end"/>
        </w:r>
      </w:hyperlink>
    </w:p>
    <w:p w14:paraId="75689903" w14:textId="2FCB16E2" w:rsidR="00B46ABC" w:rsidRDefault="00B46ABC">
      <w:pPr>
        <w:pStyle w:val="TOC3"/>
        <w:rPr>
          <w:rFonts w:asciiTheme="minorHAnsi" w:eastAsiaTheme="minorEastAsia" w:hAnsiTheme="minorHAnsi" w:cstheme="minorBidi"/>
        </w:rPr>
      </w:pPr>
      <w:hyperlink w:anchor="_Toc94523033" w:history="1">
        <w:r w:rsidRPr="00826C25">
          <w:rPr>
            <w:rStyle w:val="Hyperlink"/>
          </w:rPr>
          <w:t>5.3.1</w:t>
        </w:r>
        <w:r>
          <w:rPr>
            <w:rFonts w:asciiTheme="minorHAnsi" w:eastAsiaTheme="minorEastAsia" w:hAnsiTheme="minorHAnsi" w:cstheme="minorBidi"/>
          </w:rPr>
          <w:tab/>
        </w:r>
        <w:r w:rsidRPr="00826C25">
          <w:rPr>
            <w:rStyle w:val="Hyperlink"/>
          </w:rPr>
          <w:t>Globally</w:t>
        </w:r>
        <w:r>
          <w:rPr>
            <w:webHidden/>
          </w:rPr>
          <w:tab/>
        </w:r>
        <w:r>
          <w:rPr>
            <w:webHidden/>
          </w:rPr>
          <w:fldChar w:fldCharType="begin"/>
        </w:r>
        <w:r>
          <w:rPr>
            <w:webHidden/>
          </w:rPr>
          <w:instrText xml:space="preserve"> PAGEREF _Toc94523033 \h </w:instrText>
        </w:r>
        <w:r>
          <w:rPr>
            <w:webHidden/>
          </w:rPr>
        </w:r>
        <w:r>
          <w:rPr>
            <w:webHidden/>
          </w:rPr>
          <w:fldChar w:fldCharType="separate"/>
        </w:r>
        <w:r>
          <w:rPr>
            <w:webHidden/>
          </w:rPr>
          <w:t>13</w:t>
        </w:r>
        <w:r>
          <w:rPr>
            <w:webHidden/>
          </w:rPr>
          <w:fldChar w:fldCharType="end"/>
        </w:r>
      </w:hyperlink>
    </w:p>
    <w:p w14:paraId="48C2F722" w14:textId="3DE7D5F3" w:rsidR="00B46ABC" w:rsidRDefault="00B46ABC">
      <w:pPr>
        <w:pStyle w:val="TOC3"/>
        <w:rPr>
          <w:rFonts w:asciiTheme="minorHAnsi" w:eastAsiaTheme="minorEastAsia" w:hAnsiTheme="minorHAnsi" w:cstheme="minorBidi"/>
        </w:rPr>
      </w:pPr>
      <w:hyperlink w:anchor="_Toc94523034" w:history="1">
        <w:r w:rsidRPr="00826C25">
          <w:rPr>
            <w:rStyle w:val="Hyperlink"/>
          </w:rPr>
          <w:t>5.3.2</w:t>
        </w:r>
        <w:r>
          <w:rPr>
            <w:rFonts w:asciiTheme="minorHAnsi" w:eastAsiaTheme="minorEastAsia" w:hAnsiTheme="minorHAnsi" w:cstheme="minorBidi"/>
          </w:rPr>
          <w:tab/>
        </w:r>
        <w:r w:rsidRPr="00826C25">
          <w:rPr>
            <w:rStyle w:val="Hyperlink"/>
          </w:rPr>
          <w:t>South Africa</w:t>
        </w:r>
        <w:r>
          <w:rPr>
            <w:webHidden/>
          </w:rPr>
          <w:tab/>
        </w:r>
        <w:r>
          <w:rPr>
            <w:webHidden/>
          </w:rPr>
          <w:fldChar w:fldCharType="begin"/>
        </w:r>
        <w:r>
          <w:rPr>
            <w:webHidden/>
          </w:rPr>
          <w:instrText xml:space="preserve"> PAGEREF _Toc94523034 \h </w:instrText>
        </w:r>
        <w:r>
          <w:rPr>
            <w:webHidden/>
          </w:rPr>
        </w:r>
        <w:r>
          <w:rPr>
            <w:webHidden/>
          </w:rPr>
          <w:fldChar w:fldCharType="separate"/>
        </w:r>
        <w:r>
          <w:rPr>
            <w:webHidden/>
          </w:rPr>
          <w:t>13</w:t>
        </w:r>
        <w:r>
          <w:rPr>
            <w:webHidden/>
          </w:rPr>
          <w:fldChar w:fldCharType="end"/>
        </w:r>
      </w:hyperlink>
    </w:p>
    <w:p w14:paraId="7A8FB4AE" w14:textId="64B755BF" w:rsidR="00B46ABC" w:rsidRDefault="00B46ABC">
      <w:pPr>
        <w:pStyle w:val="TOC2"/>
        <w:rPr>
          <w:rFonts w:asciiTheme="minorHAnsi" w:eastAsiaTheme="minorEastAsia" w:hAnsiTheme="minorHAnsi" w:cstheme="minorBidi"/>
          <w:bCs w:val="0"/>
          <w:caps w:val="0"/>
          <w:szCs w:val="22"/>
          <w:lang w:val="en-ZA" w:eastAsia="en-ZA"/>
        </w:rPr>
      </w:pPr>
      <w:hyperlink w:anchor="_Toc94523035" w:history="1">
        <w:r w:rsidRPr="00826C25">
          <w:rPr>
            <w:rStyle w:val="Hyperlink"/>
          </w:rPr>
          <w:t>5.4</w:t>
        </w:r>
        <w:r>
          <w:rPr>
            <w:rFonts w:asciiTheme="minorHAnsi" w:eastAsiaTheme="minorEastAsia" w:hAnsiTheme="minorHAnsi" w:cstheme="minorBidi"/>
            <w:bCs w:val="0"/>
            <w:caps w:val="0"/>
            <w:szCs w:val="22"/>
            <w:lang w:val="en-ZA" w:eastAsia="en-ZA"/>
          </w:rPr>
          <w:tab/>
        </w:r>
        <w:r w:rsidRPr="00826C25">
          <w:rPr>
            <w:rStyle w:val="Hyperlink"/>
          </w:rPr>
          <w:t>Priorities going forward</w:t>
        </w:r>
        <w:r>
          <w:rPr>
            <w:webHidden/>
          </w:rPr>
          <w:tab/>
        </w:r>
        <w:r>
          <w:rPr>
            <w:webHidden/>
          </w:rPr>
          <w:fldChar w:fldCharType="begin"/>
        </w:r>
        <w:r>
          <w:rPr>
            <w:webHidden/>
          </w:rPr>
          <w:instrText xml:space="preserve"> PAGEREF _Toc94523035 \h </w:instrText>
        </w:r>
        <w:r>
          <w:rPr>
            <w:webHidden/>
          </w:rPr>
        </w:r>
        <w:r>
          <w:rPr>
            <w:webHidden/>
          </w:rPr>
          <w:fldChar w:fldCharType="separate"/>
        </w:r>
        <w:r>
          <w:rPr>
            <w:webHidden/>
          </w:rPr>
          <w:t>13</w:t>
        </w:r>
        <w:r>
          <w:rPr>
            <w:webHidden/>
          </w:rPr>
          <w:fldChar w:fldCharType="end"/>
        </w:r>
      </w:hyperlink>
    </w:p>
    <w:p w14:paraId="76137589" w14:textId="5E23FA4F" w:rsidR="00B46ABC" w:rsidRDefault="00B46ABC">
      <w:pPr>
        <w:pStyle w:val="TOC2"/>
        <w:rPr>
          <w:rFonts w:asciiTheme="minorHAnsi" w:eastAsiaTheme="minorEastAsia" w:hAnsiTheme="minorHAnsi" w:cstheme="minorBidi"/>
          <w:bCs w:val="0"/>
          <w:caps w:val="0"/>
          <w:szCs w:val="22"/>
          <w:lang w:val="en-ZA" w:eastAsia="en-ZA"/>
        </w:rPr>
      </w:pPr>
      <w:hyperlink w:anchor="_Toc94523036" w:history="1">
        <w:r w:rsidRPr="00826C25">
          <w:rPr>
            <w:rStyle w:val="Hyperlink"/>
          </w:rPr>
          <w:t>5.5</w:t>
        </w:r>
        <w:r>
          <w:rPr>
            <w:rFonts w:asciiTheme="minorHAnsi" w:eastAsiaTheme="minorEastAsia" w:hAnsiTheme="minorHAnsi" w:cstheme="minorBidi"/>
            <w:bCs w:val="0"/>
            <w:caps w:val="0"/>
            <w:szCs w:val="22"/>
            <w:lang w:val="en-ZA" w:eastAsia="en-ZA"/>
          </w:rPr>
          <w:tab/>
        </w:r>
        <w:r w:rsidRPr="00826C25">
          <w:rPr>
            <w:rStyle w:val="Hyperlink"/>
          </w:rPr>
          <w:t>Recommendations</w:t>
        </w:r>
        <w:r>
          <w:rPr>
            <w:webHidden/>
          </w:rPr>
          <w:tab/>
        </w:r>
        <w:r>
          <w:rPr>
            <w:webHidden/>
          </w:rPr>
          <w:fldChar w:fldCharType="begin"/>
        </w:r>
        <w:r>
          <w:rPr>
            <w:webHidden/>
          </w:rPr>
          <w:instrText xml:space="preserve"> PAGEREF _Toc94523036 \h </w:instrText>
        </w:r>
        <w:r>
          <w:rPr>
            <w:webHidden/>
          </w:rPr>
        </w:r>
        <w:r>
          <w:rPr>
            <w:webHidden/>
          </w:rPr>
          <w:fldChar w:fldCharType="separate"/>
        </w:r>
        <w:r>
          <w:rPr>
            <w:webHidden/>
          </w:rPr>
          <w:t>13</w:t>
        </w:r>
        <w:r>
          <w:rPr>
            <w:webHidden/>
          </w:rPr>
          <w:fldChar w:fldCharType="end"/>
        </w:r>
      </w:hyperlink>
    </w:p>
    <w:p w14:paraId="63911290" w14:textId="44FA5CC7" w:rsidR="00B46ABC" w:rsidRDefault="00B46ABC">
      <w:pPr>
        <w:pStyle w:val="TOC2"/>
        <w:rPr>
          <w:rFonts w:asciiTheme="minorHAnsi" w:eastAsiaTheme="minorEastAsia" w:hAnsiTheme="minorHAnsi" w:cstheme="minorBidi"/>
          <w:bCs w:val="0"/>
          <w:caps w:val="0"/>
          <w:szCs w:val="22"/>
          <w:lang w:val="en-ZA" w:eastAsia="en-ZA"/>
        </w:rPr>
      </w:pPr>
      <w:hyperlink w:anchor="_Toc94523037" w:history="1">
        <w:r w:rsidRPr="00826C25">
          <w:rPr>
            <w:rStyle w:val="Hyperlink"/>
          </w:rPr>
          <w:t>5.6</w:t>
        </w:r>
        <w:r>
          <w:rPr>
            <w:rFonts w:asciiTheme="minorHAnsi" w:eastAsiaTheme="minorEastAsia" w:hAnsiTheme="minorHAnsi" w:cstheme="minorBidi"/>
            <w:bCs w:val="0"/>
            <w:caps w:val="0"/>
            <w:szCs w:val="22"/>
            <w:lang w:val="en-ZA" w:eastAsia="en-ZA"/>
          </w:rPr>
          <w:tab/>
        </w:r>
        <w:r w:rsidRPr="00826C25">
          <w:rPr>
            <w:rStyle w:val="Hyperlink"/>
          </w:rPr>
          <w:t>Further research</w:t>
        </w:r>
        <w:r>
          <w:rPr>
            <w:webHidden/>
          </w:rPr>
          <w:tab/>
        </w:r>
        <w:r>
          <w:rPr>
            <w:webHidden/>
          </w:rPr>
          <w:fldChar w:fldCharType="begin"/>
        </w:r>
        <w:r>
          <w:rPr>
            <w:webHidden/>
          </w:rPr>
          <w:instrText xml:space="preserve"> PAGEREF _Toc94523037 \h </w:instrText>
        </w:r>
        <w:r>
          <w:rPr>
            <w:webHidden/>
          </w:rPr>
        </w:r>
        <w:r>
          <w:rPr>
            <w:webHidden/>
          </w:rPr>
          <w:fldChar w:fldCharType="separate"/>
        </w:r>
        <w:r>
          <w:rPr>
            <w:webHidden/>
          </w:rPr>
          <w:t>13</w:t>
        </w:r>
        <w:r>
          <w:rPr>
            <w:webHidden/>
          </w:rPr>
          <w:fldChar w:fldCharType="end"/>
        </w:r>
      </w:hyperlink>
    </w:p>
    <w:p w14:paraId="4F81F9A6" w14:textId="29EBA485" w:rsidR="00B46ABC" w:rsidRDefault="00B46ABC">
      <w:pPr>
        <w:pStyle w:val="TOC1"/>
        <w:rPr>
          <w:rFonts w:asciiTheme="minorHAnsi" w:eastAsiaTheme="minorEastAsia" w:hAnsiTheme="minorHAnsi" w:cstheme="minorBidi"/>
          <w:b w:val="0"/>
          <w:bCs w:val="0"/>
          <w:lang w:val="en-ZA" w:eastAsia="en-ZA"/>
        </w:rPr>
      </w:pPr>
      <w:hyperlink w:anchor="_Toc94523038" w:history="1">
        <w:r w:rsidRPr="00826C25">
          <w:rPr>
            <w:rStyle w:val="Hyperlink"/>
          </w:rPr>
          <w:t>REFERENCES</w:t>
        </w:r>
        <w:r>
          <w:rPr>
            <w:webHidden/>
          </w:rPr>
          <w:tab/>
        </w:r>
        <w:r>
          <w:rPr>
            <w:webHidden/>
          </w:rPr>
          <w:fldChar w:fldCharType="begin"/>
        </w:r>
        <w:r>
          <w:rPr>
            <w:webHidden/>
          </w:rPr>
          <w:instrText xml:space="preserve"> PAGEREF _Toc94523038 \h </w:instrText>
        </w:r>
        <w:r>
          <w:rPr>
            <w:webHidden/>
          </w:rPr>
        </w:r>
        <w:r>
          <w:rPr>
            <w:webHidden/>
          </w:rPr>
          <w:fldChar w:fldCharType="separate"/>
        </w:r>
        <w:r>
          <w:rPr>
            <w:webHidden/>
          </w:rPr>
          <w:t>14</w:t>
        </w:r>
        <w:r>
          <w:rPr>
            <w:webHidden/>
          </w:rPr>
          <w:fldChar w:fldCharType="end"/>
        </w:r>
      </w:hyperlink>
    </w:p>
    <w:p w14:paraId="48533F41" w14:textId="68BD7E38" w:rsidR="00B46ABC" w:rsidRDefault="00B46ABC">
      <w:pPr>
        <w:pStyle w:val="TOC1"/>
        <w:rPr>
          <w:rFonts w:asciiTheme="minorHAnsi" w:eastAsiaTheme="minorEastAsia" w:hAnsiTheme="minorHAnsi" w:cstheme="minorBidi"/>
          <w:b w:val="0"/>
          <w:bCs w:val="0"/>
          <w:lang w:val="en-ZA" w:eastAsia="en-ZA"/>
        </w:rPr>
      </w:pPr>
      <w:hyperlink w:anchor="_Toc94523039" w:history="1">
        <w:r w:rsidRPr="00826C25">
          <w:rPr>
            <w:rStyle w:val="Hyperlink"/>
          </w:rPr>
          <w:t>APPENDIX A: QUESTIONNAIRE</w:t>
        </w:r>
        <w:r>
          <w:rPr>
            <w:webHidden/>
          </w:rPr>
          <w:tab/>
        </w:r>
        <w:r>
          <w:rPr>
            <w:webHidden/>
          </w:rPr>
          <w:fldChar w:fldCharType="begin"/>
        </w:r>
        <w:r>
          <w:rPr>
            <w:webHidden/>
          </w:rPr>
          <w:instrText xml:space="preserve"> PAGEREF _Toc94523039 \h </w:instrText>
        </w:r>
        <w:r>
          <w:rPr>
            <w:webHidden/>
          </w:rPr>
        </w:r>
        <w:r>
          <w:rPr>
            <w:webHidden/>
          </w:rPr>
          <w:fldChar w:fldCharType="separate"/>
        </w:r>
        <w:r>
          <w:rPr>
            <w:webHidden/>
          </w:rPr>
          <w:t>15</w:t>
        </w:r>
        <w:r>
          <w:rPr>
            <w:webHidden/>
          </w:rPr>
          <w:fldChar w:fldCharType="end"/>
        </w:r>
      </w:hyperlink>
    </w:p>
    <w:p w14:paraId="3CAE744F" w14:textId="279D0A82" w:rsidR="00B46ABC" w:rsidRDefault="00B46ABC">
      <w:pPr>
        <w:pStyle w:val="TOC1"/>
        <w:rPr>
          <w:rFonts w:asciiTheme="minorHAnsi" w:eastAsiaTheme="minorEastAsia" w:hAnsiTheme="minorHAnsi" w:cstheme="minorBidi"/>
          <w:b w:val="0"/>
          <w:bCs w:val="0"/>
          <w:lang w:val="en-ZA" w:eastAsia="en-ZA"/>
        </w:rPr>
      </w:pPr>
      <w:hyperlink w:anchor="_Toc94523040" w:history="1">
        <w:r w:rsidRPr="00826C25">
          <w:rPr>
            <w:rStyle w:val="Hyperlink"/>
          </w:rPr>
          <w:t>APPENDIX B: USB STYLE SHEETS</w:t>
        </w:r>
        <w:r>
          <w:rPr>
            <w:webHidden/>
          </w:rPr>
          <w:tab/>
        </w:r>
        <w:r>
          <w:rPr>
            <w:webHidden/>
          </w:rPr>
          <w:fldChar w:fldCharType="begin"/>
        </w:r>
        <w:r>
          <w:rPr>
            <w:webHidden/>
          </w:rPr>
          <w:instrText xml:space="preserve"> PAGEREF _Toc94523040 \h </w:instrText>
        </w:r>
        <w:r>
          <w:rPr>
            <w:webHidden/>
          </w:rPr>
        </w:r>
        <w:r>
          <w:rPr>
            <w:webHidden/>
          </w:rPr>
          <w:fldChar w:fldCharType="separate"/>
        </w:r>
        <w:r>
          <w:rPr>
            <w:webHidden/>
          </w:rPr>
          <w:t>16</w:t>
        </w:r>
        <w:r>
          <w:rPr>
            <w:webHidden/>
          </w:rPr>
          <w:fldChar w:fldCharType="end"/>
        </w:r>
      </w:hyperlink>
    </w:p>
    <w:p w14:paraId="4EAF7BB8" w14:textId="0BB0D06C" w:rsidR="004815C7" w:rsidRPr="006B7ECD" w:rsidRDefault="00CC27E1" w:rsidP="00B85206">
      <w:pPr>
        <w:pStyle w:val="TOC1"/>
      </w:pPr>
      <w:r>
        <w:fldChar w:fldCharType="end"/>
      </w:r>
    </w:p>
    <w:p w14:paraId="3D2A2FEA" w14:textId="22918F0C" w:rsidR="000E7967" w:rsidRPr="00187427" w:rsidRDefault="004815C7" w:rsidP="00187427">
      <w:pPr>
        <w:pStyle w:val="Sectionheading"/>
      </w:pPr>
      <w:bookmarkStart w:id="23" w:name="_Toc94522984"/>
      <w:r w:rsidRPr="00187427">
        <w:lastRenderedPageBreak/>
        <w:t xml:space="preserve">List of </w:t>
      </w:r>
      <w:r w:rsidR="00BD2597" w:rsidRPr="00187427">
        <w:t>T</w:t>
      </w:r>
      <w:r w:rsidRPr="00187427">
        <w:t>ables</w:t>
      </w:r>
      <w:bookmarkEnd w:id="23"/>
    </w:p>
    <w:p w14:paraId="07E4FA0A" w14:textId="255BBEFE" w:rsidR="00DE6EB3" w:rsidRDefault="00DE6EB3">
      <w:pPr>
        <w:pStyle w:val="TableofFigures"/>
        <w:tabs>
          <w:tab w:val="left" w:pos="1200"/>
          <w:tab w:val="right" w:leader="dot" w:pos="9346"/>
        </w:tabs>
        <w:rPr>
          <w:noProof/>
        </w:rPr>
      </w:pPr>
      <w:r>
        <w:fldChar w:fldCharType="begin"/>
      </w:r>
      <w:r>
        <w:instrText xml:space="preserve"> TOC \h \z \c "Table" </w:instrText>
      </w:r>
      <w:r>
        <w:fldChar w:fldCharType="separate"/>
      </w:r>
      <w:hyperlink w:anchor="_Toc69221453" w:history="1">
        <w:r w:rsidRPr="00807380">
          <w:rPr>
            <w:rStyle w:val="Hyperlink"/>
            <w:noProof/>
          </w:rPr>
          <w:t>Table 2.1</w:t>
        </w:r>
        <w:r>
          <w:rPr>
            <w:noProof/>
          </w:rPr>
          <w:tab/>
        </w:r>
        <w:r w:rsidRPr="00807380">
          <w:rPr>
            <w:rStyle w:val="Hyperlink"/>
            <w:noProof/>
          </w:rPr>
          <w:t>Definitions of concepts</w:t>
        </w:r>
        <w:r>
          <w:rPr>
            <w:noProof/>
            <w:webHidden/>
          </w:rPr>
          <w:tab/>
        </w:r>
        <w:r>
          <w:rPr>
            <w:noProof/>
            <w:webHidden/>
          </w:rPr>
          <w:fldChar w:fldCharType="begin"/>
        </w:r>
        <w:r>
          <w:rPr>
            <w:noProof/>
            <w:webHidden/>
          </w:rPr>
          <w:instrText xml:space="preserve"> PAGEREF _Toc69221453 \h </w:instrText>
        </w:r>
        <w:r>
          <w:rPr>
            <w:noProof/>
            <w:webHidden/>
          </w:rPr>
        </w:r>
        <w:r>
          <w:rPr>
            <w:noProof/>
            <w:webHidden/>
          </w:rPr>
          <w:fldChar w:fldCharType="separate"/>
        </w:r>
        <w:r>
          <w:rPr>
            <w:noProof/>
            <w:webHidden/>
          </w:rPr>
          <w:t>6</w:t>
        </w:r>
        <w:r>
          <w:rPr>
            <w:noProof/>
            <w:webHidden/>
          </w:rPr>
          <w:fldChar w:fldCharType="end"/>
        </w:r>
      </w:hyperlink>
    </w:p>
    <w:p w14:paraId="7658F90B" w14:textId="5785DF7C" w:rsidR="00DE6EB3" w:rsidRDefault="00DE6EB3">
      <w:pPr>
        <w:pStyle w:val="TableofFigures"/>
        <w:tabs>
          <w:tab w:val="left" w:pos="1200"/>
          <w:tab w:val="right" w:leader="dot" w:pos="9346"/>
        </w:tabs>
        <w:rPr>
          <w:noProof/>
        </w:rPr>
      </w:pPr>
      <w:hyperlink w:anchor="_Toc69221454" w:history="1">
        <w:r w:rsidRPr="00807380">
          <w:rPr>
            <w:rStyle w:val="Hyperlink"/>
            <w:noProof/>
          </w:rPr>
          <w:t>Table 2.2</w:t>
        </w:r>
        <w:r>
          <w:rPr>
            <w:noProof/>
          </w:rPr>
          <w:tab/>
        </w:r>
        <w:r w:rsidRPr="00807380">
          <w:rPr>
            <w:rStyle w:val="Hyperlink"/>
            <w:noProof/>
          </w:rPr>
          <w:t>Numbering of tables</w:t>
        </w:r>
        <w:r>
          <w:rPr>
            <w:noProof/>
            <w:webHidden/>
          </w:rPr>
          <w:tab/>
        </w:r>
        <w:r>
          <w:rPr>
            <w:noProof/>
            <w:webHidden/>
          </w:rPr>
          <w:fldChar w:fldCharType="begin"/>
        </w:r>
        <w:r>
          <w:rPr>
            <w:noProof/>
            <w:webHidden/>
          </w:rPr>
          <w:instrText xml:space="preserve"> PAGEREF _Toc69221454 \h </w:instrText>
        </w:r>
        <w:r>
          <w:rPr>
            <w:noProof/>
            <w:webHidden/>
          </w:rPr>
        </w:r>
        <w:r>
          <w:rPr>
            <w:noProof/>
            <w:webHidden/>
          </w:rPr>
          <w:fldChar w:fldCharType="separate"/>
        </w:r>
        <w:r>
          <w:rPr>
            <w:noProof/>
            <w:webHidden/>
          </w:rPr>
          <w:t>8</w:t>
        </w:r>
        <w:r>
          <w:rPr>
            <w:noProof/>
            <w:webHidden/>
          </w:rPr>
          <w:fldChar w:fldCharType="end"/>
        </w:r>
      </w:hyperlink>
    </w:p>
    <w:p w14:paraId="4E5709AA" w14:textId="34BCA37E" w:rsidR="00DE6EB3" w:rsidRDefault="00DE6EB3">
      <w:pPr>
        <w:pStyle w:val="TableofFigures"/>
        <w:tabs>
          <w:tab w:val="left" w:pos="1200"/>
          <w:tab w:val="right" w:leader="dot" w:pos="9346"/>
        </w:tabs>
        <w:rPr>
          <w:noProof/>
        </w:rPr>
      </w:pPr>
      <w:hyperlink w:anchor="_Toc69221455" w:history="1">
        <w:r w:rsidRPr="00807380">
          <w:rPr>
            <w:rStyle w:val="Hyperlink"/>
            <w:noProof/>
          </w:rPr>
          <w:t>Table 2.3</w:t>
        </w:r>
        <w:r>
          <w:rPr>
            <w:noProof/>
          </w:rPr>
          <w:tab/>
        </w:r>
        <w:r w:rsidRPr="00807380">
          <w:rPr>
            <w:rStyle w:val="Hyperlink"/>
            <w:noProof/>
          </w:rPr>
          <w:t>Tables containing percentages</w:t>
        </w:r>
        <w:r>
          <w:rPr>
            <w:noProof/>
            <w:webHidden/>
          </w:rPr>
          <w:tab/>
        </w:r>
        <w:r>
          <w:rPr>
            <w:noProof/>
            <w:webHidden/>
          </w:rPr>
          <w:fldChar w:fldCharType="begin"/>
        </w:r>
        <w:r>
          <w:rPr>
            <w:noProof/>
            <w:webHidden/>
          </w:rPr>
          <w:instrText xml:space="preserve"> PAGEREF _Toc69221455 \h </w:instrText>
        </w:r>
        <w:r>
          <w:rPr>
            <w:noProof/>
            <w:webHidden/>
          </w:rPr>
        </w:r>
        <w:r>
          <w:rPr>
            <w:noProof/>
            <w:webHidden/>
          </w:rPr>
          <w:fldChar w:fldCharType="separate"/>
        </w:r>
        <w:r>
          <w:rPr>
            <w:noProof/>
            <w:webHidden/>
          </w:rPr>
          <w:t>8</w:t>
        </w:r>
        <w:r>
          <w:rPr>
            <w:noProof/>
            <w:webHidden/>
          </w:rPr>
          <w:fldChar w:fldCharType="end"/>
        </w:r>
      </w:hyperlink>
    </w:p>
    <w:p w14:paraId="45298E7C" w14:textId="7C1AA388" w:rsidR="00DE6EB3" w:rsidRPr="00DE6EB3" w:rsidRDefault="00DE6EB3" w:rsidP="00DE6EB3">
      <w:r>
        <w:fldChar w:fldCharType="end"/>
      </w:r>
    </w:p>
    <w:p w14:paraId="3034391F" w14:textId="3FA483EC" w:rsidR="00BD2597" w:rsidRPr="00187427" w:rsidRDefault="00BD2597" w:rsidP="00187427">
      <w:pPr>
        <w:pStyle w:val="Sectionheading"/>
      </w:pPr>
      <w:bookmarkStart w:id="24" w:name="_Toc94522985"/>
      <w:r w:rsidRPr="00187427">
        <w:lastRenderedPageBreak/>
        <w:t>List of Figures</w:t>
      </w:r>
      <w:bookmarkEnd w:id="24"/>
    </w:p>
    <w:p w14:paraId="358534BD" w14:textId="740A35CE" w:rsidR="00DE6EB3" w:rsidRDefault="00DE6EB3">
      <w:pPr>
        <w:pStyle w:val="TableofFigures"/>
        <w:tabs>
          <w:tab w:val="left" w:pos="1440"/>
          <w:tab w:val="right" w:leader="dot" w:pos="9346"/>
        </w:tabs>
        <w:rPr>
          <w:rFonts w:asciiTheme="minorHAnsi" w:eastAsiaTheme="minorEastAsia" w:hAnsiTheme="minorHAnsi" w:cstheme="minorBidi"/>
          <w:noProof/>
          <w:lang w:val="en-ZA" w:eastAsia="en-ZA"/>
        </w:rPr>
      </w:pPr>
      <w:r>
        <w:fldChar w:fldCharType="begin"/>
      </w:r>
      <w:r>
        <w:instrText xml:space="preserve"> TOC \h \z \c "Figure" </w:instrText>
      </w:r>
      <w:r>
        <w:fldChar w:fldCharType="separate"/>
      </w:r>
      <w:hyperlink w:anchor="_Toc69221461" w:history="1">
        <w:r w:rsidRPr="00394324">
          <w:rPr>
            <w:rStyle w:val="Hyperlink"/>
            <w:noProof/>
          </w:rPr>
          <w:t>Figure 2.1</w:t>
        </w:r>
        <w:r>
          <w:rPr>
            <w:rFonts w:asciiTheme="minorHAnsi" w:eastAsiaTheme="minorEastAsia" w:hAnsiTheme="minorHAnsi" w:cstheme="minorBidi"/>
            <w:noProof/>
            <w:lang w:val="en-ZA" w:eastAsia="en-ZA"/>
          </w:rPr>
          <w:tab/>
        </w:r>
        <w:r w:rsidRPr="00394324">
          <w:rPr>
            <w:rStyle w:val="Hyperlink"/>
            <w:noProof/>
          </w:rPr>
          <w:t>Technical layout of the report</w:t>
        </w:r>
        <w:r>
          <w:rPr>
            <w:noProof/>
            <w:webHidden/>
          </w:rPr>
          <w:tab/>
        </w:r>
        <w:r>
          <w:rPr>
            <w:noProof/>
            <w:webHidden/>
          </w:rPr>
          <w:fldChar w:fldCharType="begin"/>
        </w:r>
        <w:r>
          <w:rPr>
            <w:noProof/>
            <w:webHidden/>
          </w:rPr>
          <w:instrText xml:space="preserve"> PAGEREF _Toc69221461 \h </w:instrText>
        </w:r>
        <w:r>
          <w:rPr>
            <w:noProof/>
            <w:webHidden/>
          </w:rPr>
        </w:r>
        <w:r>
          <w:rPr>
            <w:noProof/>
            <w:webHidden/>
          </w:rPr>
          <w:fldChar w:fldCharType="separate"/>
        </w:r>
        <w:r>
          <w:rPr>
            <w:noProof/>
            <w:webHidden/>
          </w:rPr>
          <w:t>7</w:t>
        </w:r>
        <w:r>
          <w:rPr>
            <w:noProof/>
            <w:webHidden/>
          </w:rPr>
          <w:fldChar w:fldCharType="end"/>
        </w:r>
      </w:hyperlink>
    </w:p>
    <w:p w14:paraId="4B41A3C2" w14:textId="52450D0D" w:rsidR="00BD2597" w:rsidRPr="006B7ECD" w:rsidRDefault="00DE6EB3" w:rsidP="000E7967">
      <w:pPr>
        <w:ind w:left="1418" w:hanging="1418"/>
      </w:pPr>
      <w:r>
        <w:fldChar w:fldCharType="end"/>
      </w:r>
    </w:p>
    <w:p w14:paraId="6D5A14C3" w14:textId="266F62CD" w:rsidR="00B85206" w:rsidRPr="00187427" w:rsidRDefault="004815C7" w:rsidP="00187427">
      <w:pPr>
        <w:pStyle w:val="Sectionheading"/>
      </w:pPr>
      <w:bookmarkStart w:id="25" w:name="_Toc94522986"/>
      <w:r w:rsidRPr="00187427">
        <w:lastRenderedPageBreak/>
        <w:t xml:space="preserve">List of </w:t>
      </w:r>
      <w:r w:rsidR="00C854E9" w:rsidRPr="00187427">
        <w:t>A</w:t>
      </w:r>
      <w:r w:rsidRPr="00187427">
        <w:t>ppendices</w:t>
      </w:r>
      <w:bookmarkEnd w:id="25"/>
    </w:p>
    <w:p w14:paraId="33DB7733" w14:textId="77777777" w:rsidR="000E7967" w:rsidRPr="006B7ECD" w:rsidRDefault="000E7967" w:rsidP="000E7967">
      <w:pPr>
        <w:ind w:left="1701" w:hanging="1701"/>
      </w:pPr>
      <w:r w:rsidRPr="006B7ECD">
        <w:t>A</w:t>
      </w:r>
      <w:r w:rsidR="003B66BB" w:rsidRPr="006B7ECD">
        <w:t>PPENDIX</w:t>
      </w:r>
      <w:r w:rsidRPr="006B7ECD">
        <w:t xml:space="preserve"> A</w:t>
      </w:r>
      <w:r w:rsidRPr="006B7ECD">
        <w:tab/>
      </w:r>
      <w:r w:rsidR="003B66BB" w:rsidRPr="006B7ECD">
        <w:t>QUESTIONNAIRE</w:t>
      </w:r>
    </w:p>
    <w:p w14:paraId="0578AAD6" w14:textId="77777777" w:rsidR="000E7967" w:rsidRPr="006B7ECD" w:rsidRDefault="000E7967" w:rsidP="000E7967">
      <w:pPr>
        <w:ind w:left="1701" w:hanging="1701"/>
      </w:pPr>
      <w:r w:rsidRPr="006B7ECD">
        <w:t>A</w:t>
      </w:r>
      <w:r w:rsidR="003B66BB" w:rsidRPr="006B7ECD">
        <w:t>PPENDIX</w:t>
      </w:r>
      <w:r w:rsidRPr="006B7ECD">
        <w:t xml:space="preserve"> B</w:t>
      </w:r>
      <w:r w:rsidRPr="006B7ECD">
        <w:tab/>
        <w:t xml:space="preserve">USB </w:t>
      </w:r>
      <w:r w:rsidR="003B66BB" w:rsidRPr="006B7ECD">
        <w:t>STYLE SHEETS</w:t>
      </w:r>
    </w:p>
    <w:p w14:paraId="013E75EA" w14:textId="77777777" w:rsidR="004815C7" w:rsidRPr="00187427" w:rsidRDefault="004815C7" w:rsidP="00187427">
      <w:pPr>
        <w:pStyle w:val="Sectionheading"/>
      </w:pPr>
      <w:bookmarkStart w:id="26" w:name="_Toc94522987"/>
      <w:r w:rsidRPr="00187427">
        <w:lastRenderedPageBreak/>
        <w:t>List of abbreviations and/or acronyms</w:t>
      </w:r>
      <w:bookmarkEnd w:id="26"/>
    </w:p>
    <w:p w14:paraId="543E3EE4" w14:textId="77777777" w:rsidR="00C05953" w:rsidRPr="006B7ECD" w:rsidRDefault="00C05953" w:rsidP="00C05953">
      <w:pPr>
        <w:ind w:left="1701" w:hanging="1701"/>
        <w:jc w:val="left"/>
      </w:pPr>
      <w:r w:rsidRPr="006B7ECD">
        <w:t>USB</w:t>
      </w:r>
      <w:r w:rsidRPr="006B7ECD">
        <w:tab/>
        <w:t>University of Stellenbosch Business School</w:t>
      </w:r>
    </w:p>
    <w:p w14:paraId="4DD84F79" w14:textId="77777777" w:rsidR="001543C2" w:rsidRDefault="001543C2" w:rsidP="00C05953">
      <w:pPr>
        <w:ind w:left="1701" w:hanging="1701"/>
        <w:jc w:val="left"/>
      </w:pPr>
    </w:p>
    <w:p w14:paraId="4F144E16" w14:textId="77777777" w:rsidR="00DD1018" w:rsidRDefault="00DD1018" w:rsidP="00C05953">
      <w:pPr>
        <w:ind w:left="1701" w:hanging="1701"/>
        <w:jc w:val="left"/>
      </w:pPr>
    </w:p>
    <w:p w14:paraId="72FF8319" w14:textId="7E6DA307" w:rsidR="00DD1018" w:rsidRPr="006B7ECD" w:rsidRDefault="00DD1018" w:rsidP="00C05953">
      <w:pPr>
        <w:ind w:left="1701" w:hanging="1701"/>
        <w:jc w:val="left"/>
        <w:sectPr w:rsidR="00DD1018" w:rsidRPr="006B7ECD" w:rsidSect="00D96366">
          <w:headerReference w:type="default" r:id="rId13"/>
          <w:pgSz w:w="11908" w:h="16833" w:code="9"/>
          <w:pgMar w:top="1134" w:right="1134" w:bottom="1134" w:left="1418" w:header="680" w:footer="680" w:gutter="0"/>
          <w:pgNumType w:fmt="lowerRoman" w:start="1"/>
          <w:cols w:space="720"/>
          <w:noEndnote/>
          <w:titlePg/>
          <w:docGrid w:linePitch="326"/>
        </w:sectPr>
      </w:pPr>
    </w:p>
    <w:p w14:paraId="4F554C51" w14:textId="261EC6C7" w:rsidR="00C7640D" w:rsidRPr="006B7ECD" w:rsidRDefault="00AE3705" w:rsidP="00CC27E1">
      <w:pPr>
        <w:pStyle w:val="Heading1"/>
      </w:pPr>
      <w:r w:rsidRPr="006B7ECD">
        <w:lastRenderedPageBreak/>
        <w:br/>
      </w:r>
      <w:bookmarkStart w:id="27" w:name="_Toc94522988"/>
      <w:bookmarkEnd w:id="18"/>
      <w:bookmarkEnd w:id="19"/>
      <w:bookmarkEnd w:id="20"/>
      <w:bookmarkEnd w:id="21"/>
      <w:bookmarkEnd w:id="22"/>
      <w:r w:rsidR="00C55EDD" w:rsidRPr="006B7ECD">
        <w:t>INTRODUCTION</w:t>
      </w:r>
      <w:bookmarkEnd w:id="27"/>
    </w:p>
    <w:p w14:paraId="165DB18B" w14:textId="2855F113" w:rsidR="00AF799A" w:rsidRPr="006B7ECD" w:rsidRDefault="00DE1E2F" w:rsidP="00F67030">
      <w:pPr>
        <w:pStyle w:val="USBBullets"/>
      </w:pPr>
      <w:bookmarkStart w:id="28" w:name="_Toc94522989"/>
      <w:r>
        <w:t>Introduction</w:t>
      </w:r>
      <w:bookmarkEnd w:id="28"/>
    </w:p>
    <w:p w14:paraId="2370ED7A" w14:textId="77777777" w:rsidR="004A3FD5" w:rsidRPr="006B7ECD" w:rsidRDefault="00455728" w:rsidP="004A3FD5">
      <w:r w:rsidRPr="006B7ECD">
        <w:t xml:space="preserve">In our experience, many students experience difficulties with the formatting of their reports. </w:t>
      </w:r>
      <w:r w:rsidR="00FA7A3A" w:rsidRPr="006B7ECD">
        <w:t>I</w:t>
      </w:r>
      <w:r w:rsidRPr="006B7ECD">
        <w:t>t will save you time if your document is in the correct format from the beginning.</w:t>
      </w:r>
      <w:r w:rsidR="00FA7A3A" w:rsidRPr="006B7ECD">
        <w:t xml:space="preserve"> </w:t>
      </w:r>
      <w:r w:rsidRPr="006B7ECD">
        <w:rPr>
          <w:bCs/>
        </w:rPr>
        <w:t>This</w:t>
      </w:r>
      <w:r w:rsidRPr="006B7ECD">
        <w:rPr>
          <w:b/>
          <w:bCs/>
        </w:rPr>
        <w:t xml:space="preserve"> </w:t>
      </w:r>
      <w:r w:rsidRPr="006B7ECD">
        <w:t xml:space="preserve">template is designed to assist you in writing a report in the correct format as required by the </w:t>
      </w:r>
      <w:r w:rsidR="00FA7A3A" w:rsidRPr="006B7ECD">
        <w:t>Department of Statistics and Actuarial Science (the Department)</w:t>
      </w:r>
      <w:r w:rsidRPr="006B7ECD">
        <w:t xml:space="preserve">. The document is </w:t>
      </w:r>
      <w:r w:rsidR="00FA7A3A" w:rsidRPr="006B7ECD">
        <w:t xml:space="preserve">written </w:t>
      </w:r>
      <w:r w:rsidRPr="006B7ECD">
        <w:t xml:space="preserve">in the format required by the </w:t>
      </w:r>
      <w:r w:rsidR="00FA7A3A" w:rsidRPr="006B7ECD">
        <w:t>Department</w:t>
      </w:r>
      <w:r w:rsidRPr="006B7ECD">
        <w:t xml:space="preserve"> </w:t>
      </w:r>
      <w:r w:rsidR="00DB78BD" w:rsidRPr="006B7ECD">
        <w:t xml:space="preserve">and </w:t>
      </w:r>
      <w:r w:rsidRPr="006B7ECD">
        <w:t>aims to give some practical advice along the way.</w:t>
      </w:r>
      <w:r w:rsidR="004A3FD5" w:rsidRPr="006B7ECD">
        <w:t xml:space="preserve"> The headings </w:t>
      </w:r>
      <w:r w:rsidR="00743997" w:rsidRPr="006B7ECD">
        <w:t xml:space="preserve">in this, the first chapter, </w:t>
      </w:r>
      <w:r w:rsidR="004A3FD5" w:rsidRPr="006B7ECD">
        <w:t xml:space="preserve">give </w:t>
      </w:r>
      <w:r w:rsidR="00743997" w:rsidRPr="006B7ECD">
        <w:t xml:space="preserve">the student </w:t>
      </w:r>
      <w:r w:rsidR="004A3FD5" w:rsidRPr="006B7ECD">
        <w:t xml:space="preserve">an indication of the structure of </w:t>
      </w:r>
      <w:r w:rsidR="00743997" w:rsidRPr="006B7ECD">
        <w:t xml:space="preserve">a typical </w:t>
      </w:r>
      <w:r w:rsidR="004A3FD5" w:rsidRPr="006B7ECD">
        <w:t>first chapter. Students can adapt these according to their reports, whether it is qualitative or quantitative and whether hypotheses are included.</w:t>
      </w:r>
    </w:p>
    <w:p w14:paraId="3E531BD7" w14:textId="77777777" w:rsidR="00EB6B43" w:rsidRPr="006B7ECD" w:rsidRDefault="00EB6B43" w:rsidP="00F038E0">
      <w:r w:rsidRPr="006B7ECD">
        <w:t xml:space="preserve">Note that the </w:t>
      </w:r>
      <w:r w:rsidR="00FC14C0" w:rsidRPr="006B7ECD">
        <w:t>t</w:t>
      </w:r>
      <w:r w:rsidRPr="006B7ECD">
        <w:t xml:space="preserve">able of contents does not refer to itself, i.e. it is not an item within the </w:t>
      </w:r>
      <w:r w:rsidR="00FC14C0" w:rsidRPr="006B7ECD">
        <w:t>t</w:t>
      </w:r>
      <w:r w:rsidRPr="006B7ECD">
        <w:t>able of contents. The tabs running up to the page numbers do not have any leader characters, i.e. dots.</w:t>
      </w:r>
    </w:p>
    <w:p w14:paraId="155FDBA1" w14:textId="36CA84F4" w:rsidR="00FC14C0" w:rsidRPr="006B7ECD" w:rsidRDefault="00FC14C0" w:rsidP="00CC27E1">
      <w:pPr>
        <w:pStyle w:val="Heading2"/>
      </w:pPr>
      <w:bookmarkStart w:id="29" w:name="_Toc242713186"/>
      <w:bookmarkStart w:id="30" w:name="_Toc94522990"/>
      <w:r w:rsidRPr="006B7ECD">
        <w:t>P</w:t>
      </w:r>
      <w:bookmarkEnd w:id="29"/>
      <w:r w:rsidR="00DE1E2F">
        <w:t>roblem statement</w:t>
      </w:r>
      <w:bookmarkEnd w:id="30"/>
    </w:p>
    <w:p w14:paraId="19795EC5" w14:textId="77777777" w:rsidR="00FC14C0" w:rsidRPr="006B7ECD" w:rsidRDefault="00FC14C0" w:rsidP="00F038E0">
      <w:r w:rsidRPr="006B7ECD">
        <w:t xml:space="preserve">This section states the problem that you are exploring. You should, in this section also state the research question clearly. The difference between the research problem and research question is that the problem is broader, while the research question represents the “one question that you will answer at the end of your report”. The research question therefore is specific, concise, and clear. </w:t>
      </w:r>
      <w:r w:rsidR="003E02E2" w:rsidRPr="006B7ECD">
        <w:t>It is possible to expand the research question by using sub-questions</w:t>
      </w:r>
      <w:r w:rsidRPr="006B7ECD">
        <w:t>.</w:t>
      </w:r>
    </w:p>
    <w:p w14:paraId="603576A5" w14:textId="16BD4BC7" w:rsidR="00455728" w:rsidRPr="006B7ECD" w:rsidRDefault="00FC14C0" w:rsidP="00C41ECC">
      <w:pPr>
        <w:pStyle w:val="Heading2"/>
      </w:pPr>
      <w:bookmarkStart w:id="31" w:name="_Toc242713189"/>
      <w:bookmarkStart w:id="32" w:name="_Toc94522991"/>
      <w:r w:rsidRPr="006B7ECD">
        <w:t>C</w:t>
      </w:r>
      <w:bookmarkEnd w:id="31"/>
      <w:r w:rsidR="00DE1E2F">
        <w:t>larification of key concepts</w:t>
      </w:r>
      <w:bookmarkEnd w:id="32"/>
    </w:p>
    <w:p w14:paraId="7E1571ED" w14:textId="77777777" w:rsidR="003A4AF4" w:rsidRPr="006B7ECD" w:rsidRDefault="003A4AF4" w:rsidP="008C517A">
      <w:r w:rsidRPr="006B7ECD">
        <w:t xml:space="preserve">In this section you need to highlight the main concepts that are being used in your assignment.  For example, in this </w:t>
      </w:r>
      <w:r w:rsidR="009B35B2">
        <w:t xml:space="preserve">particular </w:t>
      </w:r>
      <w:r w:rsidRPr="006B7ECD">
        <w:t>document the concepts of “report”, “supervisor” etc. are being discussed.</w:t>
      </w:r>
    </w:p>
    <w:p w14:paraId="17C09712" w14:textId="040E3495" w:rsidR="00455728" w:rsidRPr="006B7ECD" w:rsidRDefault="00084CDA" w:rsidP="00CC27E1">
      <w:pPr>
        <w:pStyle w:val="Heading3"/>
        <w:numPr>
          <w:ilvl w:val="2"/>
          <w:numId w:val="47"/>
        </w:numPr>
      </w:pPr>
      <w:bookmarkStart w:id="33" w:name="_Toc242713190"/>
      <w:bookmarkStart w:id="34" w:name="_Toc94522992"/>
      <w:r w:rsidRPr="006B7ECD">
        <w:t>R</w:t>
      </w:r>
      <w:r w:rsidR="00455728" w:rsidRPr="006B7ECD">
        <w:t>eport</w:t>
      </w:r>
      <w:bookmarkEnd w:id="33"/>
      <w:bookmarkEnd w:id="34"/>
    </w:p>
    <w:p w14:paraId="52705EB0" w14:textId="77777777" w:rsidR="00455728" w:rsidRPr="006B7ECD" w:rsidRDefault="00455728" w:rsidP="00F038E0">
      <w:r w:rsidRPr="006B7ECD">
        <w:t xml:space="preserve">The report is the product of the research </w:t>
      </w:r>
      <w:r w:rsidR="00084CDA" w:rsidRPr="006B7ECD">
        <w:t xml:space="preserve">assignment </w:t>
      </w:r>
      <w:r w:rsidRPr="006B7ECD">
        <w:t xml:space="preserve">component of </w:t>
      </w:r>
      <w:r w:rsidR="0079432A" w:rsidRPr="006B7ECD">
        <w:t>the</w:t>
      </w:r>
      <w:r w:rsidRPr="006B7ECD">
        <w:t xml:space="preserve"> </w:t>
      </w:r>
      <w:r w:rsidR="00357803" w:rsidRPr="006B7ECD">
        <w:t>US</w:t>
      </w:r>
      <w:r w:rsidRPr="006B7ECD">
        <w:t xml:space="preserve"> </w:t>
      </w:r>
      <w:r w:rsidR="00357803" w:rsidRPr="006B7ECD">
        <w:t xml:space="preserve">honours </w:t>
      </w:r>
      <w:r w:rsidR="0079432A" w:rsidRPr="006B7ECD">
        <w:t>degree</w:t>
      </w:r>
      <w:r w:rsidRPr="006B7ECD">
        <w:t xml:space="preserve">. </w:t>
      </w:r>
    </w:p>
    <w:p w14:paraId="3BED54EA" w14:textId="6F8A43AC" w:rsidR="00455728" w:rsidRPr="006B7ECD" w:rsidRDefault="00455728" w:rsidP="00C41ECC">
      <w:pPr>
        <w:pStyle w:val="Heading3"/>
      </w:pPr>
      <w:bookmarkStart w:id="35" w:name="_Toc242713191"/>
      <w:bookmarkStart w:id="36" w:name="_Toc94522993"/>
      <w:r w:rsidRPr="006B7ECD">
        <w:t>Supervisor</w:t>
      </w:r>
      <w:bookmarkEnd w:id="35"/>
      <w:bookmarkEnd w:id="36"/>
    </w:p>
    <w:p w14:paraId="1ADF59B8" w14:textId="77777777" w:rsidR="00455728" w:rsidRPr="006B7ECD" w:rsidRDefault="00455728" w:rsidP="00F038E0">
      <w:r w:rsidRPr="006B7ECD">
        <w:t xml:space="preserve">The supervisor is the person who will guide you in your research. This person is not your language editor or a research assistant. </w:t>
      </w:r>
    </w:p>
    <w:p w14:paraId="0581B0FA" w14:textId="2653154C" w:rsidR="00455728" w:rsidRPr="006B7ECD" w:rsidRDefault="00455728" w:rsidP="00C41ECC">
      <w:pPr>
        <w:pStyle w:val="Heading3"/>
      </w:pPr>
      <w:bookmarkStart w:id="37" w:name="_Toc242713192"/>
      <w:bookmarkStart w:id="38" w:name="_Toc94522994"/>
      <w:r w:rsidRPr="006B7ECD">
        <w:t>Editor</w:t>
      </w:r>
      <w:bookmarkEnd w:id="37"/>
      <w:bookmarkEnd w:id="38"/>
    </w:p>
    <w:p w14:paraId="5B6F2516" w14:textId="1E9AA12F" w:rsidR="00743997" w:rsidRPr="006B7ECD" w:rsidRDefault="00455728" w:rsidP="00743997">
      <w:r w:rsidRPr="006B7ECD">
        <w:t xml:space="preserve">An editor is a person who can help you to make sure your document is grammatically and technically correct. Some editors can also translate documents for </w:t>
      </w:r>
      <w:r w:rsidR="000738A7" w:rsidRPr="006B7ECD">
        <w:t>you or</w:t>
      </w:r>
      <w:r w:rsidRPr="006B7ECD">
        <w:t xml:space="preserve"> will comment on chapter or paragraph </w:t>
      </w:r>
      <w:r w:rsidRPr="006B7ECD">
        <w:lastRenderedPageBreak/>
        <w:t xml:space="preserve">structure. </w:t>
      </w:r>
      <w:r w:rsidR="00743997" w:rsidRPr="006B7ECD">
        <w:t>You can also contact the University of Stellenbosch’s Language Centre (</w:t>
      </w:r>
      <w:hyperlink r:id="rId14" w:history="1">
        <w:r w:rsidR="00743997" w:rsidRPr="006B7ECD">
          <w:rPr>
            <w:rStyle w:val="Hyperlink"/>
            <w:color w:val="auto"/>
          </w:rPr>
          <w:t>http://www0.sun.ac.za/taalsentrum/student-home.html</w:t>
        </w:r>
      </w:hyperlink>
      <w:r w:rsidR="00743997" w:rsidRPr="006B7ECD">
        <w:t>) for assistance in writing your report.  They provide services from general writing skills through to editing services, the latter service for a fee.</w:t>
      </w:r>
    </w:p>
    <w:p w14:paraId="51EE94A8" w14:textId="5C64C92B" w:rsidR="00163AB4" w:rsidRPr="006B7ECD" w:rsidRDefault="00163AB4" w:rsidP="00C41ECC">
      <w:pPr>
        <w:pStyle w:val="Heading3"/>
      </w:pPr>
      <w:bookmarkStart w:id="39" w:name="_Toc242713193"/>
      <w:bookmarkStart w:id="40" w:name="_Toc94522995"/>
      <w:r w:rsidRPr="006B7ECD">
        <w:t>The use of styles in M</w:t>
      </w:r>
      <w:r w:rsidR="0045620F" w:rsidRPr="006B7ECD">
        <w:t xml:space="preserve">S </w:t>
      </w:r>
      <w:r w:rsidRPr="006B7ECD">
        <w:t>Word</w:t>
      </w:r>
      <w:bookmarkEnd w:id="39"/>
      <w:bookmarkEnd w:id="40"/>
    </w:p>
    <w:p w14:paraId="48C9DECD" w14:textId="2EC95C43" w:rsidR="00103B5D" w:rsidRPr="006B7ECD" w:rsidRDefault="00163AB4" w:rsidP="00F038E0">
      <w:r w:rsidRPr="006B7ECD">
        <w:t xml:space="preserve">Most of the formatting of this document was done with </w:t>
      </w:r>
      <w:r w:rsidR="0045620F" w:rsidRPr="006B7ECD">
        <w:t>‘</w:t>
      </w:r>
      <w:r w:rsidRPr="006B7ECD">
        <w:t>styles</w:t>
      </w:r>
      <w:r w:rsidR="0045620F" w:rsidRPr="006B7ECD">
        <w:t>’</w:t>
      </w:r>
      <w:r w:rsidRPr="006B7ECD">
        <w:t xml:space="preserve"> in M</w:t>
      </w:r>
      <w:r w:rsidR="0045620F" w:rsidRPr="006B7ECD">
        <w:t xml:space="preserve">S </w:t>
      </w:r>
      <w:r w:rsidRPr="006B7ECD">
        <w:t xml:space="preserve">Word. </w:t>
      </w:r>
      <w:r w:rsidR="00185DD7">
        <w:fldChar w:fldCharType="begin"/>
      </w:r>
      <w:r w:rsidR="00185DD7">
        <w:instrText xml:space="preserve"> REF _Ref94520565 \h </w:instrText>
      </w:r>
      <w:r w:rsidR="00185DD7">
        <w:fldChar w:fldCharType="separate"/>
      </w:r>
      <w:r w:rsidR="00185DD7">
        <w:t xml:space="preserve">Figure </w:t>
      </w:r>
      <w:r w:rsidR="00185DD7">
        <w:rPr>
          <w:noProof/>
        </w:rPr>
        <w:t>2</w:t>
      </w:r>
      <w:r w:rsidR="00185DD7">
        <w:t>.</w:t>
      </w:r>
      <w:r w:rsidR="00185DD7">
        <w:rPr>
          <w:noProof/>
        </w:rPr>
        <w:t>1</w:t>
      </w:r>
      <w:r w:rsidR="00185DD7">
        <w:fldChar w:fldCharType="end"/>
      </w:r>
      <w:r w:rsidR="00185DD7">
        <w:t xml:space="preserve"> </w:t>
      </w:r>
      <w:r w:rsidRPr="006B7ECD">
        <w:t xml:space="preserve">shows most of the styles as it would appear in </w:t>
      </w:r>
      <w:r w:rsidR="00025A65">
        <w:t xml:space="preserve">Microsoft </w:t>
      </w:r>
      <w:r w:rsidRPr="006B7ECD">
        <w:t>Word</w:t>
      </w:r>
      <w:r w:rsidR="00AD278A">
        <w:t xml:space="preserve"> for</w:t>
      </w:r>
      <w:r w:rsidRPr="006B7ECD">
        <w:t xml:space="preserve"> </w:t>
      </w:r>
      <w:r w:rsidR="009D575D">
        <w:t>Office 365</w:t>
      </w:r>
      <w:r w:rsidR="00AD278A">
        <w:t xml:space="preserve"> in Windows</w:t>
      </w:r>
      <w:r w:rsidR="00357803" w:rsidRPr="006B7ECD">
        <w:t>.</w:t>
      </w:r>
      <w:r w:rsidRPr="006B7ECD">
        <w:t xml:space="preserve"> We will refer to some of these styles throughout the document. For instance, the text you are reading </w:t>
      </w:r>
      <w:r w:rsidR="0045620F" w:rsidRPr="006B7ECD">
        <w:t>is</w:t>
      </w:r>
      <w:r w:rsidRPr="006B7ECD">
        <w:t xml:space="preserve"> formatted as </w:t>
      </w:r>
      <w:r w:rsidR="0045620F" w:rsidRPr="006B7ECD">
        <w:t>‘</w:t>
      </w:r>
      <w:r w:rsidRPr="006B7ECD">
        <w:t>normal</w:t>
      </w:r>
      <w:r w:rsidR="0045620F" w:rsidRPr="006B7ECD">
        <w:t>’</w:t>
      </w:r>
      <w:r w:rsidRPr="006B7ECD">
        <w:t xml:space="preserve">, while the heading below </w:t>
      </w:r>
      <w:r w:rsidR="00185DD7">
        <w:fldChar w:fldCharType="begin"/>
      </w:r>
      <w:r w:rsidR="00185DD7">
        <w:instrText xml:space="preserve"> REF _Ref94520565 \h </w:instrText>
      </w:r>
      <w:r w:rsidR="00185DD7">
        <w:fldChar w:fldCharType="separate"/>
      </w:r>
      <w:r w:rsidR="00185DD7">
        <w:t xml:space="preserve">Figure </w:t>
      </w:r>
      <w:r w:rsidR="00185DD7">
        <w:rPr>
          <w:noProof/>
        </w:rPr>
        <w:t>2</w:t>
      </w:r>
      <w:r w:rsidR="00185DD7">
        <w:t>.</w:t>
      </w:r>
      <w:r w:rsidR="00185DD7">
        <w:rPr>
          <w:noProof/>
        </w:rPr>
        <w:t>1</w:t>
      </w:r>
      <w:r w:rsidR="00185DD7">
        <w:fldChar w:fldCharType="end"/>
      </w:r>
      <w:r w:rsidR="00F16E09">
        <w:t xml:space="preserve"> </w:t>
      </w:r>
      <w:r w:rsidRPr="006B7ECD">
        <w:t xml:space="preserve">is formatted as </w:t>
      </w:r>
      <w:r w:rsidR="0045620F" w:rsidRPr="006B7ECD">
        <w:t>‘</w:t>
      </w:r>
      <w:r w:rsidRPr="006B7ECD">
        <w:t>USB Figure heading</w:t>
      </w:r>
      <w:r w:rsidR="0045620F" w:rsidRPr="006B7ECD">
        <w:t>’</w:t>
      </w:r>
      <w:r w:rsidRPr="006B7ECD">
        <w:t>.</w:t>
      </w:r>
      <w:r w:rsidR="001479FD" w:rsidRPr="006B7ECD">
        <w:t xml:space="preserve"> The body of the report is typed in ‘normal’ which is justified </w:t>
      </w:r>
      <w:r w:rsidR="00E92114">
        <w:t>Cambria</w:t>
      </w:r>
      <w:r w:rsidR="001479FD" w:rsidRPr="006B7ECD">
        <w:t xml:space="preserve"> 11 point with a built-in space after each paragraph. </w:t>
      </w:r>
    </w:p>
    <w:p w14:paraId="03753C49" w14:textId="7BD42B59" w:rsidR="00163AB4" w:rsidRPr="006B7ECD" w:rsidRDefault="00EB6B43" w:rsidP="00F038E0">
      <w:r w:rsidRPr="006B7ECD">
        <w:t>Refer</w:t>
      </w:r>
      <w:r w:rsidR="00D12D92" w:rsidRPr="006B7ECD">
        <w:t xml:space="preserve"> to</w:t>
      </w:r>
      <w:r w:rsidRPr="006B7ECD">
        <w:t xml:space="preserve"> Appendix B for a complete list of styles</w:t>
      </w:r>
      <w:r w:rsidR="00F16E09">
        <w:t xml:space="preserve"> </w:t>
      </w:r>
      <w:r w:rsidRPr="006B7ECD">
        <w:t>to be used.</w:t>
      </w:r>
    </w:p>
    <w:p w14:paraId="7FB4BFE3" w14:textId="08844221" w:rsidR="008D5B16" w:rsidRPr="006B7ECD" w:rsidRDefault="008D5B16" w:rsidP="008D5B16">
      <w:r>
        <w:t>If you only obtain this template after you have typed the report, the template can be used to format paint the report into the correct styles of formatting using this tool:</w:t>
      </w:r>
      <w:r w:rsidR="00F16E09">
        <w:t xml:space="preserve"> </w:t>
      </w:r>
      <w:r w:rsidR="00102F96">
        <w:rPr>
          <w:noProof/>
        </w:rPr>
        <w:drawing>
          <wp:inline distT="0" distB="0" distL="0" distR="0" wp14:anchorId="234B63D6" wp14:editId="01E02F4D">
            <wp:extent cx="116205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rcRect l="3304" t="10654" r="89352" b="86423"/>
                    <a:stretch>
                      <a:fillRect/>
                    </a:stretch>
                  </pic:blipFill>
                  <pic:spPr>
                    <a:xfrm>
                      <a:off x="0" y="0"/>
                      <a:ext cx="1162050" cy="304800"/>
                    </a:xfrm>
                    <a:prstGeom prst="rect">
                      <a:avLst/>
                    </a:prstGeom>
                  </pic:spPr>
                </pic:pic>
              </a:graphicData>
            </a:graphic>
          </wp:inline>
        </w:drawing>
      </w:r>
    </w:p>
    <w:p w14:paraId="54326FE9" w14:textId="044CFCE3" w:rsidR="008D5B16" w:rsidRDefault="008D5B16" w:rsidP="008D5B16">
      <w:r w:rsidRPr="006B7ECD">
        <w:t>Use the styles to format text in the correct format. This will make you</w:t>
      </w:r>
      <w:r w:rsidR="00357803" w:rsidRPr="006B7ECD">
        <w:t>r</w:t>
      </w:r>
      <w:r w:rsidRPr="006B7ECD">
        <w:t xml:space="preserve"> life a great deal easier and assure that you comply with the </w:t>
      </w:r>
      <w:r w:rsidR="00B90116" w:rsidRPr="006B7ECD">
        <w:t xml:space="preserve">Department’s </w:t>
      </w:r>
      <w:r w:rsidRPr="006B7ECD">
        <w:t>report guidelines.</w:t>
      </w:r>
    </w:p>
    <w:p w14:paraId="188E31BC" w14:textId="46155107" w:rsidR="00F0396E" w:rsidRDefault="0012731E" w:rsidP="008D5B16">
      <w:r>
        <w:t>The ‘Style inspector’ can be used t</w:t>
      </w:r>
      <w:r w:rsidR="00F0396E">
        <w:t xml:space="preserve">o determine </w:t>
      </w:r>
      <w:r>
        <w:t>which style is applied within the template document</w:t>
      </w:r>
      <w:r w:rsidR="00754E3D">
        <w:t>. The ‘Style inspector’ can be obtained by extending the ‘Styles’ options and selection the ‘Style Inspector’:</w:t>
      </w:r>
    </w:p>
    <w:p w14:paraId="47C62C7E" w14:textId="1928A61B" w:rsidR="0012731E" w:rsidRDefault="0012731E" w:rsidP="008D5B16">
      <w:r>
        <w:rPr>
          <w:noProof/>
        </w:rPr>
        <mc:AlternateContent>
          <mc:Choice Requires="wps">
            <w:drawing>
              <wp:anchor distT="0" distB="0" distL="114300" distR="114300" simplePos="0" relativeHeight="251659264" behindDoc="0" locked="0" layoutInCell="1" allowOverlap="1" wp14:anchorId="47791A3F" wp14:editId="259FEE4E">
                <wp:simplePos x="0" y="0"/>
                <wp:positionH relativeFrom="column">
                  <wp:posOffset>4370070</wp:posOffset>
                </wp:positionH>
                <wp:positionV relativeFrom="paragraph">
                  <wp:posOffset>497840</wp:posOffset>
                </wp:positionV>
                <wp:extent cx="332740" cy="332740"/>
                <wp:effectExtent l="0" t="0" r="10160" b="10160"/>
                <wp:wrapNone/>
                <wp:docPr id="5" name="Oval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32740" cy="33274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6BACBD" id="Oval 5" o:spid="_x0000_s1026" style="position:absolute;margin-left:344.1pt;margin-top:39.2pt;width:26.2pt;height:2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" filled="f" strokecolor="#1f4d78 [1604]" strokeweight="1pt">
                <v:stroke joinstyle="miter"/>
                <v:path arrowok="t"/>
                <o:lock v:ext="edit" aspectratio="t"/>
              </v:oval>
            </w:pict>
          </mc:Fallback>
        </mc:AlternateContent>
      </w:r>
      <w:r w:rsidRPr="0012731E">
        <w:rPr>
          <w:noProof/>
        </w:rPr>
        <w:drawing>
          <wp:inline distT="0" distB="0" distL="0" distR="0" wp14:anchorId="5B0E7A7A" wp14:editId="557D8F82">
            <wp:extent cx="4625741" cy="746825"/>
            <wp:effectExtent l="0" t="0" r="3810" b="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16"/>
                    <a:stretch>
                      <a:fillRect/>
                    </a:stretch>
                  </pic:blipFill>
                  <pic:spPr>
                    <a:xfrm>
                      <a:off x="0" y="0"/>
                      <a:ext cx="4625741" cy="746825"/>
                    </a:xfrm>
                    <a:prstGeom prst="rect">
                      <a:avLst/>
                    </a:prstGeom>
                  </pic:spPr>
                </pic:pic>
              </a:graphicData>
            </a:graphic>
          </wp:inline>
        </w:drawing>
      </w:r>
    </w:p>
    <w:p w14:paraId="46130028" w14:textId="25A88B87" w:rsidR="0012731E" w:rsidRPr="006B7ECD" w:rsidRDefault="0012731E" w:rsidP="008D5B16">
      <w:r>
        <w:rPr>
          <w:noProof/>
        </w:rPr>
        <w:lastRenderedPageBreak/>
        <mc:AlternateContent>
          <mc:Choice Requires="wps">
            <w:drawing>
              <wp:anchor distT="0" distB="0" distL="114300" distR="114300" simplePos="0" relativeHeight="251661312" behindDoc="0" locked="0" layoutInCell="1" allowOverlap="1" wp14:anchorId="102EA91F" wp14:editId="37A2DE4E">
                <wp:simplePos x="0" y="0"/>
                <wp:positionH relativeFrom="column">
                  <wp:posOffset>298450</wp:posOffset>
                </wp:positionH>
                <wp:positionV relativeFrom="paragraph">
                  <wp:posOffset>2615565</wp:posOffset>
                </wp:positionV>
                <wp:extent cx="332740" cy="332740"/>
                <wp:effectExtent l="0" t="0" r="10160" b="10160"/>
                <wp:wrapNone/>
                <wp:docPr id="6" name="Oval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32740" cy="33274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1FDEB4" id="Oval 6" o:spid="_x0000_s1026" style="position:absolute;margin-left:23.5pt;margin-top:205.95pt;width:26.2pt;height:2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" filled="f" strokecolor="#1f4d78 [1604]" strokeweight="1pt">
                <v:stroke joinstyle="miter"/>
                <v:path arrowok="t"/>
                <o:lock v:ext="edit" aspectratio="t"/>
              </v:oval>
            </w:pict>
          </mc:Fallback>
        </mc:AlternateContent>
      </w:r>
      <w:r w:rsidRPr="0012731E">
        <w:rPr>
          <w:noProof/>
        </w:rPr>
        <w:drawing>
          <wp:inline distT="0" distB="0" distL="0" distR="0" wp14:anchorId="793D06BF" wp14:editId="35C51B3C">
            <wp:extent cx="1212850" cy="3009900"/>
            <wp:effectExtent l="0" t="0" r="635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rotWithShape="1">
                    <a:blip r:embed="rId17"/>
                    <a:srcRect t="1228" r="5799" b="1700"/>
                    <a:stretch/>
                  </pic:blipFill>
                  <pic:spPr bwMode="auto">
                    <a:xfrm>
                      <a:off x="0" y="0"/>
                      <a:ext cx="1213206" cy="3010785"/>
                    </a:xfrm>
                    <a:prstGeom prst="rect">
                      <a:avLst/>
                    </a:prstGeom>
                    <a:ln>
                      <a:noFill/>
                    </a:ln>
                    <a:extLst>
                      <a:ext uri="{53640926-AAD7-44D8-BBD7-CCE9431645EC}">
                        <a14:shadowObscured xmlns:a14="http://schemas.microsoft.com/office/drawing/2010/main"/>
                      </a:ext>
                    </a:extLst>
                  </pic:spPr>
                </pic:pic>
              </a:graphicData>
            </a:graphic>
          </wp:inline>
        </w:drawing>
      </w:r>
    </w:p>
    <w:p w14:paraId="2DFC0EA5" w14:textId="2186582E" w:rsidR="00455728" w:rsidRPr="006B7ECD" w:rsidRDefault="00FC14C0" w:rsidP="00C41ECC">
      <w:pPr>
        <w:pStyle w:val="Heading2"/>
      </w:pPr>
      <w:bookmarkStart w:id="41" w:name="_Toc242713194"/>
      <w:bookmarkStart w:id="42" w:name="_Toc94522996"/>
      <w:r w:rsidRPr="006B7ECD">
        <w:t xml:space="preserve">research </w:t>
      </w:r>
      <w:r w:rsidR="008C1C33">
        <w:t>Question</w:t>
      </w:r>
      <w:r w:rsidR="001F019E">
        <w:t>(</w:t>
      </w:r>
      <w:r w:rsidR="008C1C33">
        <w:t>s</w:t>
      </w:r>
      <w:r w:rsidR="001F019E">
        <w:t>)</w:t>
      </w:r>
      <w:bookmarkEnd w:id="41"/>
      <w:bookmarkEnd w:id="42"/>
    </w:p>
    <w:p w14:paraId="39CA90FB" w14:textId="39F1A338" w:rsidR="00455728" w:rsidRPr="006B7ECD" w:rsidRDefault="00FC14C0" w:rsidP="00C41ECC">
      <w:pPr>
        <w:pStyle w:val="Heading2"/>
      </w:pPr>
      <w:bookmarkStart w:id="43" w:name="_Toc242713195"/>
      <w:bookmarkStart w:id="44" w:name="_Toc94522997"/>
      <w:r w:rsidRPr="006B7ECD">
        <w:t>importance / benefits of the study</w:t>
      </w:r>
      <w:bookmarkEnd w:id="43"/>
      <w:bookmarkEnd w:id="44"/>
    </w:p>
    <w:p w14:paraId="2B28BA23" w14:textId="060F7244" w:rsidR="00FC14C0" w:rsidRPr="006B7ECD" w:rsidRDefault="00FC14C0" w:rsidP="00C41ECC">
      <w:pPr>
        <w:pStyle w:val="Heading2"/>
      </w:pPr>
      <w:bookmarkStart w:id="45" w:name="_Toc242713196"/>
      <w:bookmarkStart w:id="46" w:name="_Toc94522998"/>
      <w:r w:rsidRPr="006B7ECD">
        <w:t>RESEARCH DESIGN AND METHODOLOGY</w:t>
      </w:r>
      <w:bookmarkEnd w:id="45"/>
      <w:bookmarkEnd w:id="46"/>
    </w:p>
    <w:p w14:paraId="54799918" w14:textId="199F42CB" w:rsidR="00FC14C0" w:rsidRPr="006B7ECD" w:rsidRDefault="004A2207" w:rsidP="00CC27E1">
      <w:pPr>
        <w:pStyle w:val="Heading3"/>
      </w:pPr>
      <w:bookmarkStart w:id="47" w:name="_Toc242713197"/>
      <w:bookmarkStart w:id="48" w:name="_Toc94522999"/>
      <w:r w:rsidRPr="006B7ECD">
        <w:t>Sampling</w:t>
      </w:r>
      <w:bookmarkEnd w:id="47"/>
      <w:bookmarkEnd w:id="48"/>
    </w:p>
    <w:p w14:paraId="57F31964" w14:textId="0DD2200B" w:rsidR="004A2207" w:rsidRPr="006B7ECD" w:rsidRDefault="004A2207" w:rsidP="00C41ECC">
      <w:pPr>
        <w:pStyle w:val="Heading3"/>
      </w:pPr>
      <w:bookmarkStart w:id="49" w:name="_Toc242713198"/>
      <w:bookmarkStart w:id="50" w:name="_Toc94523000"/>
      <w:r w:rsidRPr="006B7ECD">
        <w:t>Questionnaire design and data collection</w:t>
      </w:r>
      <w:bookmarkEnd w:id="49"/>
      <w:bookmarkEnd w:id="50"/>
    </w:p>
    <w:p w14:paraId="2421EBD8" w14:textId="5124059C" w:rsidR="00FC14C0" w:rsidRPr="006B7ECD" w:rsidRDefault="004A2207" w:rsidP="00C41ECC">
      <w:pPr>
        <w:pStyle w:val="Heading3"/>
      </w:pPr>
      <w:bookmarkStart w:id="51" w:name="_Toc242713199"/>
      <w:bookmarkStart w:id="52" w:name="_Toc94523001"/>
      <w:r w:rsidRPr="006B7ECD">
        <w:t>Data analysis</w:t>
      </w:r>
      <w:bookmarkEnd w:id="51"/>
      <w:bookmarkEnd w:id="52"/>
    </w:p>
    <w:p w14:paraId="44618121" w14:textId="77777777" w:rsidR="006B4CF5" w:rsidRPr="006B7ECD" w:rsidRDefault="00357803" w:rsidP="00F038E0">
      <w:pPr>
        <w:pStyle w:val="USBBullets"/>
      </w:pPr>
      <w:r w:rsidRPr="006B7ECD">
        <w:t>Data analysis 1</w:t>
      </w:r>
    </w:p>
    <w:p w14:paraId="6BA3A9A6" w14:textId="77777777" w:rsidR="006B4CF5" w:rsidRPr="006B7ECD" w:rsidRDefault="00357803" w:rsidP="00F038E0">
      <w:pPr>
        <w:pStyle w:val="USBBullets"/>
      </w:pPr>
      <w:r w:rsidRPr="006B7ECD">
        <w:t>Data analysis 2</w:t>
      </w:r>
    </w:p>
    <w:p w14:paraId="00B03D45" w14:textId="77777777" w:rsidR="006B4CF5" w:rsidRPr="006B7ECD" w:rsidRDefault="00357803" w:rsidP="00FC5F96">
      <w:pPr>
        <w:pStyle w:val="USBBulletlast"/>
      </w:pPr>
      <w:r w:rsidRPr="006B7ECD">
        <w:t>Data analysis 3</w:t>
      </w:r>
    </w:p>
    <w:p w14:paraId="042B2C34" w14:textId="6DF813AD" w:rsidR="00455728" w:rsidRPr="006B7ECD" w:rsidRDefault="00FC14C0" w:rsidP="00C41ECC">
      <w:pPr>
        <w:pStyle w:val="Heading2"/>
      </w:pPr>
      <w:bookmarkStart w:id="53" w:name="_Toc242713200"/>
      <w:bookmarkStart w:id="54" w:name="_Toc94523002"/>
      <w:r w:rsidRPr="006B7ECD">
        <w:t>CHAPTER OUTLINE</w:t>
      </w:r>
      <w:bookmarkEnd w:id="53"/>
      <w:bookmarkEnd w:id="54"/>
    </w:p>
    <w:p w14:paraId="074B79D9" w14:textId="77777777" w:rsidR="00455728" w:rsidRPr="006B7ECD" w:rsidRDefault="00455728" w:rsidP="00F038E0">
      <w:r w:rsidRPr="006B7ECD">
        <w:t>This section provides the reader with an overview of what to expect. Some students make use of a diagram to do this with great effect.</w:t>
      </w:r>
    </w:p>
    <w:p w14:paraId="758E2638" w14:textId="77777777" w:rsidR="0045620F" w:rsidRPr="006B7ECD" w:rsidRDefault="0045620F" w:rsidP="00F038E0">
      <w:r w:rsidRPr="006B7ECD">
        <w:t>Chapter Two provides a literature review ...</w:t>
      </w:r>
    </w:p>
    <w:p w14:paraId="695D2F9A" w14:textId="77777777" w:rsidR="0045620F" w:rsidRPr="006B7ECD" w:rsidRDefault="0045620F" w:rsidP="00F038E0">
      <w:r w:rsidRPr="006B7ECD">
        <w:t xml:space="preserve">Chapter Three outlines the specific methodology employed in the study. </w:t>
      </w:r>
    </w:p>
    <w:p w14:paraId="36F823B4" w14:textId="77777777" w:rsidR="0045620F" w:rsidRPr="006B7ECD" w:rsidRDefault="0045620F" w:rsidP="00F038E0">
      <w:r w:rsidRPr="006B7ECD">
        <w:t>Chapter Four provides a discussion of the findings in relation to previous research.</w:t>
      </w:r>
    </w:p>
    <w:p w14:paraId="687E746C" w14:textId="77777777" w:rsidR="0045620F" w:rsidRPr="006B7ECD" w:rsidRDefault="0045620F" w:rsidP="00F038E0">
      <w:r w:rsidRPr="006B7ECD">
        <w:t xml:space="preserve">Chapter Five gives a summary of the findings, a conclusion, as well as limitations of this study. It also offers some recommendations for future research. </w:t>
      </w:r>
    </w:p>
    <w:p w14:paraId="564550BD" w14:textId="6117C42A" w:rsidR="0045620F" w:rsidRPr="006B7ECD" w:rsidRDefault="00FC14C0" w:rsidP="00C41ECC">
      <w:pPr>
        <w:pStyle w:val="Heading2"/>
      </w:pPr>
      <w:bookmarkStart w:id="55" w:name="_Toc242713201"/>
      <w:bookmarkStart w:id="56" w:name="_Toc94523003"/>
      <w:r w:rsidRPr="006B7ECD">
        <w:lastRenderedPageBreak/>
        <w:t>NATURE AND FORM OF RESULTS</w:t>
      </w:r>
      <w:bookmarkEnd w:id="55"/>
      <w:bookmarkEnd w:id="56"/>
    </w:p>
    <w:p w14:paraId="3C374604" w14:textId="139DCF0C" w:rsidR="00FC14C0" w:rsidRDefault="00FC14C0" w:rsidP="00C41ECC">
      <w:pPr>
        <w:pStyle w:val="Heading2"/>
      </w:pPr>
      <w:bookmarkStart w:id="57" w:name="_Toc242713202"/>
      <w:bookmarkStart w:id="58" w:name="_Toc94523004"/>
      <w:r w:rsidRPr="006B7ECD">
        <w:t>CONCLUSION</w:t>
      </w:r>
      <w:bookmarkEnd w:id="57"/>
      <w:bookmarkEnd w:id="58"/>
    </w:p>
    <w:p w14:paraId="2F85DBC0" w14:textId="77777777" w:rsidR="00FC14C0" w:rsidRPr="006B7ECD" w:rsidRDefault="00FC14C0" w:rsidP="00F038E0"/>
    <w:p w14:paraId="3D4C157D" w14:textId="29534482" w:rsidR="00F67618" w:rsidRPr="006B7ECD" w:rsidRDefault="00F67618" w:rsidP="00F038E0">
      <w:pPr>
        <w:pStyle w:val="Heading1"/>
      </w:pPr>
      <w:bookmarkStart w:id="59" w:name="_Toc242713203"/>
      <w:r w:rsidRPr="006B7ECD">
        <w:lastRenderedPageBreak/>
        <w:br/>
      </w:r>
      <w:bookmarkStart w:id="60" w:name="_Ref94521515"/>
      <w:bookmarkStart w:id="61" w:name="_Toc94523005"/>
      <w:r w:rsidR="00163AB4" w:rsidRPr="006B7ECD">
        <w:t>LITERATURE REVIEW</w:t>
      </w:r>
      <w:bookmarkEnd w:id="59"/>
      <w:bookmarkEnd w:id="60"/>
      <w:bookmarkEnd w:id="61"/>
    </w:p>
    <w:p w14:paraId="2AE133DA" w14:textId="7A77F116" w:rsidR="00C91978" w:rsidRPr="006B7ECD" w:rsidRDefault="00C91978" w:rsidP="00C41ECC">
      <w:pPr>
        <w:pStyle w:val="Heading2"/>
      </w:pPr>
      <w:bookmarkStart w:id="62" w:name="_Toc242713204"/>
      <w:bookmarkStart w:id="63" w:name="_Toc94523006"/>
      <w:r w:rsidRPr="006B7ECD">
        <w:t>Introduction</w:t>
      </w:r>
      <w:bookmarkEnd w:id="62"/>
      <w:bookmarkEnd w:id="63"/>
    </w:p>
    <w:p w14:paraId="1C8F0B10" w14:textId="77777777" w:rsidR="00103B5D" w:rsidRPr="006B7ECD" w:rsidRDefault="00923609" w:rsidP="00103B5D">
      <w:r w:rsidRPr="006B7ECD">
        <w:t>This chapter of the report contains an outline of the literature that is relevant to research question.</w:t>
      </w:r>
    </w:p>
    <w:p w14:paraId="36A828A0" w14:textId="77777777" w:rsidR="00103B5D" w:rsidRPr="006B7ECD" w:rsidRDefault="00B55F25" w:rsidP="00103B5D">
      <w:r w:rsidRPr="006B7ECD">
        <w:t xml:space="preserve">In this template, the format of the report will be discussed in some detail.  More </w:t>
      </w:r>
      <w:r w:rsidR="000C0EC9" w:rsidRPr="006B7ECD">
        <w:t>information</w:t>
      </w:r>
      <w:r w:rsidRPr="006B7ECD">
        <w:t xml:space="preserve"> is available in the Research Assignment Guide.</w:t>
      </w:r>
    </w:p>
    <w:p w14:paraId="6C2B445C" w14:textId="6668CC3B" w:rsidR="00103B5D" w:rsidRPr="006B7ECD" w:rsidRDefault="00103B5D" w:rsidP="00103B5D">
      <w:pPr>
        <w:pStyle w:val="Heading2"/>
      </w:pPr>
      <w:bookmarkStart w:id="64" w:name="_Toc94523007"/>
      <w:bookmarkStart w:id="65" w:name="_Toc242713205"/>
      <w:r w:rsidRPr="006B7ECD">
        <w:t>General Page layout</w:t>
      </w:r>
      <w:bookmarkEnd w:id="64"/>
    </w:p>
    <w:p w14:paraId="52EA6D24" w14:textId="28FFC40F" w:rsidR="00103B5D" w:rsidRPr="006B7ECD" w:rsidRDefault="00103B5D" w:rsidP="00103B5D">
      <w:r w:rsidRPr="006B7ECD">
        <w:t>The gene</w:t>
      </w:r>
      <w:r w:rsidR="00B90116" w:rsidRPr="006B7ECD">
        <w:t>ral page layout of your</w:t>
      </w:r>
      <w:r w:rsidRPr="006B7ECD">
        <w:t xml:space="preserve"> report should be an A4-size page with 2</w:t>
      </w:r>
      <w:r w:rsidR="002A2F75" w:rsidRPr="006B7ECD">
        <w:t>5</w:t>
      </w:r>
      <w:r w:rsidRPr="006B7ECD">
        <w:t xml:space="preserve"> mm margin</w:t>
      </w:r>
      <w:r w:rsidR="002A2F75" w:rsidRPr="006B7ECD">
        <w:t xml:space="preserve"> on the left and 20mm margin</w:t>
      </w:r>
      <w:r w:rsidRPr="006B7ECD">
        <w:t xml:space="preserve"> on all</w:t>
      </w:r>
      <w:r w:rsidR="002A2F75" w:rsidRPr="006B7ECD">
        <w:t xml:space="preserve"> other</w:t>
      </w:r>
      <w:r w:rsidR="00B55F25" w:rsidRPr="006B7ECD">
        <w:t xml:space="preserve"> </w:t>
      </w:r>
      <w:r w:rsidRPr="006B7ECD">
        <w:t>sides</w:t>
      </w:r>
      <w:r w:rsidR="002A2F75" w:rsidRPr="006B7ECD">
        <w:t xml:space="preserve"> (top, right and bottom)</w:t>
      </w:r>
      <w:r w:rsidRPr="006B7ECD">
        <w:t>.</w:t>
      </w:r>
      <w:r w:rsidR="00F16E09">
        <w:t xml:space="preserve"> </w:t>
      </w:r>
      <w:r w:rsidRPr="006B7ECD">
        <w:t>This means that the text width is 1</w:t>
      </w:r>
      <w:r w:rsidR="00EA37D6" w:rsidRPr="006B7ECD">
        <w:t>6.5</w:t>
      </w:r>
      <w:r w:rsidR="00B55F25" w:rsidRPr="006B7ECD">
        <w:t> </w:t>
      </w:r>
      <w:r w:rsidRPr="006B7ECD">
        <w:t>cm.</w:t>
      </w:r>
      <w:r w:rsidR="00C82B97">
        <w:t xml:space="preserve"> Text should occupy the full width between the margins, i.e. the body text should be justified.</w:t>
      </w:r>
      <w:r w:rsidRPr="006B7ECD">
        <w:t xml:space="preserve"> Arial is the preferred font. The title and chapter headings are in 14 point </w:t>
      </w:r>
      <w:r w:rsidR="00E92114">
        <w:t>Cambria</w:t>
      </w:r>
      <w:r w:rsidRPr="006B7ECD">
        <w:t xml:space="preserve"> Bold. The other headings and body text are in 11 point </w:t>
      </w:r>
      <w:r w:rsidR="00E92114">
        <w:t>Cambria</w:t>
      </w:r>
      <w:r w:rsidRPr="006B7ECD">
        <w:t>.</w:t>
      </w:r>
    </w:p>
    <w:p w14:paraId="0669D154" w14:textId="5D6FDB5C" w:rsidR="009436E0" w:rsidRPr="006B7ECD" w:rsidRDefault="00714F45" w:rsidP="00C41ECC">
      <w:pPr>
        <w:pStyle w:val="Heading2"/>
      </w:pPr>
      <w:bookmarkStart w:id="66" w:name="_Ref94521121"/>
      <w:bookmarkStart w:id="67" w:name="_Ref94521127"/>
      <w:bookmarkStart w:id="68" w:name="_Toc94523008"/>
      <w:r w:rsidRPr="006B7ECD">
        <w:t>Headings</w:t>
      </w:r>
      <w:r w:rsidR="00F23668" w:rsidRPr="006B7ECD">
        <w:t xml:space="preserve"> and lists</w:t>
      </w:r>
      <w:bookmarkEnd w:id="65"/>
      <w:bookmarkEnd w:id="66"/>
      <w:bookmarkEnd w:id="67"/>
      <w:bookmarkEnd w:id="68"/>
    </w:p>
    <w:p w14:paraId="24902F6D" w14:textId="554A77CD" w:rsidR="00D225ED" w:rsidRPr="006B7ECD" w:rsidRDefault="00C91978" w:rsidP="00F038E0">
      <w:r w:rsidRPr="006B7ECD">
        <w:t xml:space="preserve">New headings should not start at the bottom of a page with less than two lines. Rather insert a page break and start the heading on a new page. </w:t>
      </w:r>
      <w:r w:rsidR="00D225ED" w:rsidRPr="006B7ECD">
        <w:t xml:space="preserve">In general, the best way to force a page break </w:t>
      </w:r>
      <w:r w:rsidR="00A77D2A" w:rsidRPr="006B7ECD">
        <w:t>is to press [</w:t>
      </w:r>
      <w:r w:rsidR="00307DDF">
        <w:t>Ctrl</w:t>
      </w:r>
      <w:r w:rsidR="00A77D2A" w:rsidRPr="006B7ECD">
        <w:t>-</w:t>
      </w:r>
      <w:r w:rsidR="008A23DA">
        <w:t>E</w:t>
      </w:r>
      <w:r w:rsidR="00A77D2A" w:rsidRPr="006B7ECD">
        <w:t>nter]</w:t>
      </w:r>
      <w:r w:rsidR="0045620F" w:rsidRPr="006B7ECD">
        <w:t xml:space="preserve"> or click Insert Page Break.</w:t>
      </w:r>
    </w:p>
    <w:p w14:paraId="4A782D02" w14:textId="77777777" w:rsidR="00455728" w:rsidRPr="006B7ECD" w:rsidRDefault="00B90116" w:rsidP="00F038E0">
      <w:r w:rsidRPr="006B7ECD">
        <w:t>All chapters in a</w:t>
      </w:r>
      <w:r w:rsidR="00455728" w:rsidRPr="006B7ECD">
        <w:t xml:space="preserve"> report should have an introduction and summary. Note that headings like the one above should be in upper case. Leave no space under the heading, as the formatting already provides for a space. </w:t>
      </w:r>
    </w:p>
    <w:p w14:paraId="7F637958" w14:textId="77777777" w:rsidR="00455728" w:rsidRPr="006B7ECD" w:rsidRDefault="00455728" w:rsidP="00DA2A0B">
      <w:r w:rsidRPr="006B7ECD">
        <w:t xml:space="preserve">The headings in this document are formatted in accordance with the </w:t>
      </w:r>
      <w:r w:rsidR="00DA2A0B" w:rsidRPr="006B7ECD">
        <w:t>Department’s</w:t>
      </w:r>
      <w:r w:rsidRPr="006B7ECD">
        <w:t xml:space="preserve"> guidelines.</w:t>
      </w:r>
      <w:r w:rsidR="004E435A" w:rsidRPr="006B7ECD">
        <w:t xml:space="preserve"> </w:t>
      </w:r>
      <w:r w:rsidRPr="006B7ECD">
        <w:t>Use the tool to paint headings of the same level</w:t>
      </w:r>
      <w:r w:rsidR="0045620F" w:rsidRPr="006B7ECD">
        <w:t xml:space="preserve"> or select the same </w:t>
      </w:r>
      <w:r w:rsidR="00D90D18" w:rsidRPr="006B7ECD">
        <w:t xml:space="preserve">type of </w:t>
      </w:r>
      <w:r w:rsidR="0045620F" w:rsidRPr="006B7ECD">
        <w:t>heading from the list of Styles</w:t>
      </w:r>
      <w:r w:rsidR="00D90D18" w:rsidRPr="006B7ECD">
        <w:t>. Here are the names of the headings:</w:t>
      </w:r>
    </w:p>
    <w:p w14:paraId="26331A15" w14:textId="69B890A1" w:rsidR="00455728" w:rsidRPr="006B7ECD" w:rsidRDefault="00455728" w:rsidP="00F038E0">
      <w:pPr>
        <w:pStyle w:val="USBBullets"/>
      </w:pPr>
      <w:r w:rsidRPr="006B7ECD">
        <w:rPr>
          <w:b/>
        </w:rPr>
        <w:t>HEADING</w:t>
      </w:r>
      <w:r w:rsidR="00FB3E6D" w:rsidRPr="006B7ECD">
        <w:rPr>
          <w:b/>
        </w:rPr>
        <w:t xml:space="preserve"> 1</w:t>
      </w:r>
      <w:r w:rsidR="001A49B9">
        <w:rPr>
          <w:b/>
        </w:rPr>
        <w:t>, first level heading.</w:t>
      </w:r>
      <w:r w:rsidRPr="006B7ECD">
        <w:t xml:space="preserve"> (</w:t>
      </w:r>
      <w:r w:rsidR="00FB3E6D" w:rsidRPr="006B7ECD">
        <w:t xml:space="preserve">this is the Chapter heading and used for headings on the initial Roman number pages. It </w:t>
      </w:r>
      <w:r w:rsidRPr="006B7ECD">
        <w:t xml:space="preserve">should be in the centre with a </w:t>
      </w:r>
      <w:r w:rsidR="00B2011B" w:rsidRPr="006B7ECD">
        <w:t>‘</w:t>
      </w:r>
      <w:r w:rsidRPr="006B7ECD">
        <w:t>soft enter</w:t>
      </w:r>
      <w:r w:rsidR="00B2011B" w:rsidRPr="006B7ECD">
        <w:t>’</w:t>
      </w:r>
      <w:r w:rsidRPr="006B7ECD">
        <w:t xml:space="preserve"> (</w:t>
      </w:r>
      <w:r w:rsidR="008A23DA">
        <w:t>S</w:t>
      </w:r>
      <w:r w:rsidRPr="006B7ECD">
        <w:t>hift-Enter) to separate the words “CHAPTER X from the heading</w:t>
      </w:r>
      <w:r w:rsidR="00FB3E6D" w:rsidRPr="006B7ECD">
        <w:t xml:space="preserve">. It is in 14 point </w:t>
      </w:r>
      <w:r w:rsidR="00E92114">
        <w:t>Cambria</w:t>
      </w:r>
      <w:r w:rsidRPr="006B7ECD">
        <w:t>)</w:t>
      </w:r>
      <w:r w:rsidR="00E523E4" w:rsidRPr="006B7ECD">
        <w:t>;</w:t>
      </w:r>
    </w:p>
    <w:p w14:paraId="117C6DE0" w14:textId="74B31AB6" w:rsidR="00455728" w:rsidRPr="006B7ECD" w:rsidRDefault="00455728" w:rsidP="00F038E0">
      <w:pPr>
        <w:pStyle w:val="USBBullets"/>
      </w:pPr>
      <w:r w:rsidRPr="006B7ECD">
        <w:rPr>
          <w:b/>
        </w:rPr>
        <w:t xml:space="preserve">HEADING </w:t>
      </w:r>
      <w:r w:rsidR="00FB3E6D" w:rsidRPr="006B7ECD">
        <w:rPr>
          <w:b/>
        </w:rPr>
        <w:t>2</w:t>
      </w:r>
      <w:r w:rsidR="001A49B9">
        <w:rPr>
          <w:b/>
        </w:rPr>
        <w:t>, second level heading</w:t>
      </w:r>
      <w:r w:rsidRPr="006B7ECD">
        <w:t xml:space="preserve"> (l</w:t>
      </w:r>
      <w:r w:rsidR="002E17C8" w:rsidRPr="006B7ECD">
        <w:t>eft</w:t>
      </w:r>
      <w:r w:rsidR="00D90D18" w:rsidRPr="006B7ECD">
        <w:t xml:space="preserve"> aligned, bold, upper case</w:t>
      </w:r>
      <w:r w:rsidR="00DA2A0B" w:rsidRPr="006B7ECD">
        <w:t>,</w:t>
      </w:r>
      <w:r w:rsidR="00D90D18" w:rsidRPr="006B7ECD">
        <w:t xml:space="preserve"> 1.1 heading</w:t>
      </w:r>
      <w:r w:rsidRPr="006B7ECD">
        <w:t>)</w:t>
      </w:r>
      <w:r w:rsidR="00E523E4" w:rsidRPr="006B7ECD">
        <w:t>;</w:t>
      </w:r>
    </w:p>
    <w:p w14:paraId="6D8FE079" w14:textId="4605A44D" w:rsidR="00455728" w:rsidRPr="006B7ECD" w:rsidRDefault="00455728" w:rsidP="00F038E0">
      <w:pPr>
        <w:pStyle w:val="USBBullets"/>
        <w:rPr>
          <w:b/>
        </w:rPr>
      </w:pPr>
      <w:r w:rsidRPr="006B7ECD">
        <w:rPr>
          <w:b/>
        </w:rPr>
        <w:t xml:space="preserve">Heading </w:t>
      </w:r>
      <w:r w:rsidR="00FB3E6D" w:rsidRPr="006B7ECD">
        <w:rPr>
          <w:b/>
        </w:rPr>
        <w:t>3</w:t>
      </w:r>
      <w:r w:rsidR="001A49B9">
        <w:rPr>
          <w:b/>
        </w:rPr>
        <w:t>, third level heading</w:t>
      </w:r>
      <w:r w:rsidR="00D90D18" w:rsidRPr="006B7ECD">
        <w:rPr>
          <w:b/>
        </w:rPr>
        <w:t xml:space="preserve"> </w:t>
      </w:r>
      <w:r w:rsidR="00D90D18" w:rsidRPr="006B7ECD">
        <w:t>(left aligned, bold, upper and lower case</w:t>
      </w:r>
      <w:r w:rsidR="00DA2A0B" w:rsidRPr="006B7ECD">
        <w:t>,</w:t>
      </w:r>
      <w:r w:rsidR="00D90D18" w:rsidRPr="006B7ECD">
        <w:t xml:space="preserve"> 1.1.1 heading)</w:t>
      </w:r>
      <w:r w:rsidR="00E523E4" w:rsidRPr="006B7ECD">
        <w:t>; and</w:t>
      </w:r>
    </w:p>
    <w:p w14:paraId="43A36157" w14:textId="6E645D4A" w:rsidR="00C256BB" w:rsidRPr="006B7ECD" w:rsidRDefault="005A25A5" w:rsidP="00F038E0">
      <w:pPr>
        <w:pStyle w:val="USBBulletlast"/>
      </w:pPr>
      <w:r w:rsidRPr="006B7ECD">
        <w:rPr>
          <w:b/>
          <w:i/>
        </w:rPr>
        <w:t xml:space="preserve">Heading </w:t>
      </w:r>
      <w:r w:rsidR="00FB3E6D" w:rsidRPr="006B7ECD">
        <w:rPr>
          <w:b/>
          <w:i/>
        </w:rPr>
        <w:t>4</w:t>
      </w:r>
      <w:r w:rsidR="001A49B9">
        <w:rPr>
          <w:b/>
          <w:i/>
        </w:rPr>
        <w:t>, fourth level heading</w:t>
      </w:r>
      <w:r w:rsidR="00D90D18" w:rsidRPr="006B7ECD">
        <w:rPr>
          <w:b/>
          <w:i/>
        </w:rPr>
        <w:t xml:space="preserve"> </w:t>
      </w:r>
      <w:r w:rsidR="00D90D18" w:rsidRPr="006B7ECD">
        <w:t>(left aligned, bold, italic, upper and lower case, 1.1.1.1 heading)</w:t>
      </w:r>
      <w:r w:rsidR="00E523E4" w:rsidRPr="006B7ECD">
        <w:t>.</w:t>
      </w:r>
    </w:p>
    <w:p w14:paraId="6DDA2949" w14:textId="77777777" w:rsidR="00DA2A0B" w:rsidRPr="006B7ECD" w:rsidRDefault="00DA2A0B" w:rsidP="00F038E0">
      <w:pPr>
        <w:rPr>
          <w:lang w:val="en-ZA"/>
        </w:rPr>
      </w:pPr>
      <w:r w:rsidRPr="006B7ECD">
        <w:lastRenderedPageBreak/>
        <w:t xml:space="preserve">Note that you should refrain from using too many capitals in a heading. Rather write ‘Demographic profile of respondents’ and </w:t>
      </w:r>
      <w:r w:rsidRPr="006B7ECD">
        <w:rPr>
          <w:u w:val="single"/>
        </w:rPr>
        <w:t>not</w:t>
      </w:r>
      <w:r w:rsidRPr="006B7ECD">
        <w:t xml:space="preserve"> ‘Demographic Profile of Respondents’. </w:t>
      </w:r>
      <w:r w:rsidRPr="006B7ECD">
        <w:rPr>
          <w:lang w:val="en-ZA"/>
        </w:rPr>
        <w:t>T</w:t>
      </w:r>
      <w:r w:rsidR="004E435A" w:rsidRPr="006B7ECD">
        <w:rPr>
          <w:lang w:val="en-ZA"/>
        </w:rPr>
        <w:t>here are no spaces</w:t>
      </w:r>
      <w:r w:rsidR="00D90D18" w:rsidRPr="006B7ECD">
        <w:rPr>
          <w:lang w:val="en-ZA"/>
        </w:rPr>
        <w:t xml:space="preserve"> (enters)</w:t>
      </w:r>
      <w:r w:rsidR="004E435A" w:rsidRPr="006B7ECD">
        <w:rPr>
          <w:lang w:val="en-ZA"/>
        </w:rPr>
        <w:t xml:space="preserve"> before or after headings. There are </w:t>
      </w:r>
      <w:r w:rsidR="00D90D18" w:rsidRPr="006B7ECD">
        <w:rPr>
          <w:lang w:val="en-ZA"/>
        </w:rPr>
        <w:t>‘</w:t>
      </w:r>
      <w:r w:rsidR="004E435A" w:rsidRPr="006B7ECD">
        <w:rPr>
          <w:lang w:val="en-ZA"/>
        </w:rPr>
        <w:t>automatic spaces</w:t>
      </w:r>
      <w:r w:rsidR="00D90D18" w:rsidRPr="006B7ECD">
        <w:rPr>
          <w:lang w:val="en-ZA"/>
        </w:rPr>
        <w:t>’</w:t>
      </w:r>
      <w:r w:rsidR="004E435A" w:rsidRPr="006B7ECD">
        <w:rPr>
          <w:lang w:val="en-ZA"/>
        </w:rPr>
        <w:t xml:space="preserve"> built into the template.</w:t>
      </w:r>
      <w:r w:rsidR="00163AB4" w:rsidRPr="006B7ECD">
        <w:rPr>
          <w:lang w:val="en-ZA"/>
        </w:rPr>
        <w:t xml:space="preserve"> </w:t>
      </w:r>
    </w:p>
    <w:p w14:paraId="656EB7D3" w14:textId="77777777" w:rsidR="004E435A" w:rsidRPr="006B7ECD" w:rsidRDefault="00DA2A0B" w:rsidP="00F038E0">
      <w:pPr>
        <w:rPr>
          <w:lang w:val="en-ZA"/>
        </w:rPr>
      </w:pPr>
      <w:r w:rsidRPr="006B7ECD">
        <w:rPr>
          <w:lang w:val="en-ZA"/>
        </w:rPr>
        <w:t>Note that the Bullet style is used where a list of a few items is given as above and where each bullet is only a few words or a line long. All bullets should start with a capital letter and end with a semi-colon or a full-stop.  T</w:t>
      </w:r>
      <w:r w:rsidR="00D90D18" w:rsidRPr="006B7ECD">
        <w:rPr>
          <w:lang w:val="en-ZA"/>
        </w:rPr>
        <w:t>here is also a ‘</w:t>
      </w:r>
      <w:r w:rsidR="00163AB4" w:rsidRPr="006B7ECD">
        <w:rPr>
          <w:lang w:val="en-ZA"/>
        </w:rPr>
        <w:t>Bullet</w:t>
      </w:r>
      <w:r w:rsidR="00092581" w:rsidRPr="006B7ECD">
        <w:rPr>
          <w:lang w:val="en-ZA"/>
        </w:rPr>
        <w:t xml:space="preserve"> </w:t>
      </w:r>
      <w:r w:rsidR="00163AB4" w:rsidRPr="006B7ECD">
        <w:rPr>
          <w:lang w:val="en-ZA"/>
        </w:rPr>
        <w:t>last</w:t>
      </w:r>
      <w:r w:rsidR="00D90D18" w:rsidRPr="006B7ECD">
        <w:rPr>
          <w:lang w:val="en-ZA"/>
        </w:rPr>
        <w:t>’</w:t>
      </w:r>
      <w:r w:rsidR="00163AB4" w:rsidRPr="006B7ECD">
        <w:rPr>
          <w:lang w:val="en-ZA"/>
        </w:rPr>
        <w:t xml:space="preserve"> style. This style has a slightly bigger space below the bullet.</w:t>
      </w:r>
      <w:r w:rsidR="00D90D18" w:rsidRPr="006B7ECD">
        <w:rPr>
          <w:lang w:val="en-ZA"/>
        </w:rPr>
        <w:t xml:space="preserve"> </w:t>
      </w:r>
    </w:p>
    <w:p w14:paraId="638EFF7A" w14:textId="77777777" w:rsidR="00D90D18" w:rsidRPr="006B7ECD" w:rsidRDefault="00D90D18" w:rsidP="00F038E0">
      <w:pPr>
        <w:pStyle w:val="USBlisttofollow"/>
      </w:pPr>
      <w:r w:rsidRPr="006B7ECD">
        <w:t>For longer lists especially those referred to as a numbered list, use the style called ‘USB list to follow’ for this line and then the following style called ‘USB i ii iii’ for the numbered items:</w:t>
      </w:r>
    </w:p>
    <w:p w14:paraId="7FEBE5C0" w14:textId="77777777" w:rsidR="00D90D18" w:rsidRPr="006B7ECD" w:rsidRDefault="00D90D18" w:rsidP="00F038E0">
      <w:pPr>
        <w:pStyle w:val="USBiiiiii"/>
      </w:pPr>
      <w:r w:rsidRPr="006B7ECD">
        <w:t>This is the first item.</w:t>
      </w:r>
    </w:p>
    <w:p w14:paraId="17D9EF50" w14:textId="77777777" w:rsidR="00D90D18" w:rsidRPr="006B7ECD" w:rsidRDefault="00D90D18" w:rsidP="00F038E0">
      <w:pPr>
        <w:pStyle w:val="USBiiiiii"/>
      </w:pPr>
      <w:r w:rsidRPr="006B7ECD">
        <w:t>This is the second item.</w:t>
      </w:r>
    </w:p>
    <w:p w14:paraId="1EBE8D95" w14:textId="77777777" w:rsidR="00D90D18" w:rsidRPr="006B7ECD" w:rsidRDefault="00D90D18" w:rsidP="00661DDD">
      <w:pPr>
        <w:pStyle w:val="USBiiiiiilast"/>
      </w:pPr>
      <w:r w:rsidRPr="006B7ECD">
        <w:t>This is the third item.</w:t>
      </w:r>
    </w:p>
    <w:p w14:paraId="0F4A457A" w14:textId="273F2FCA" w:rsidR="00714F45" w:rsidRPr="006B7ECD" w:rsidRDefault="00F23668" w:rsidP="00C41ECC">
      <w:pPr>
        <w:pStyle w:val="Heading3"/>
      </w:pPr>
      <w:bookmarkStart w:id="69" w:name="_Toc242713206"/>
      <w:bookmarkStart w:id="70" w:name="_Toc94523009"/>
      <w:bookmarkStart w:id="71" w:name="_Toc191377419"/>
      <w:bookmarkStart w:id="72" w:name="_Toc191465050"/>
      <w:bookmarkStart w:id="73" w:name="_Toc191465516"/>
      <w:r w:rsidRPr="006B7ECD">
        <w:t>N</w:t>
      </w:r>
      <w:r w:rsidR="00714F45" w:rsidRPr="006B7ECD">
        <w:t>umbering of headings</w:t>
      </w:r>
      <w:bookmarkEnd w:id="69"/>
      <w:bookmarkEnd w:id="70"/>
    </w:p>
    <w:p w14:paraId="2F582393" w14:textId="3E8AFA39" w:rsidR="00714F45" w:rsidRDefault="00FC34E3" w:rsidP="00F038E0">
      <w:r>
        <w:t xml:space="preserve">By applying the headings, the numbering will </w:t>
      </w:r>
      <w:r w:rsidR="00FF1058">
        <w:t xml:space="preserve">continue automatically for sections in a given chapter. The numbering relates directly to the headings as explained in Section </w:t>
      </w:r>
      <w:r w:rsidR="00FF1058">
        <w:fldChar w:fldCharType="begin"/>
      </w:r>
      <w:r w:rsidR="00FF1058">
        <w:instrText xml:space="preserve"> REF _Ref94521127 \r \h </w:instrText>
      </w:r>
      <w:r w:rsidR="00FF1058">
        <w:fldChar w:fldCharType="separate"/>
      </w:r>
      <w:r w:rsidR="00FF1058">
        <w:t>2.3</w:t>
      </w:r>
      <w:r w:rsidR="00FF1058">
        <w:fldChar w:fldCharType="end"/>
      </w:r>
      <w:r w:rsidR="00FF1058">
        <w:t>.</w:t>
      </w:r>
    </w:p>
    <w:p w14:paraId="74AE3FAF" w14:textId="56E6BBAB" w:rsidR="00EB4361" w:rsidRDefault="00EB4361" w:rsidP="00F038E0">
      <w:r>
        <w:t>The following keyboard short cuts can be used:</w:t>
      </w:r>
    </w:p>
    <w:p w14:paraId="6CBA73F9" w14:textId="5703B414" w:rsidR="00EB4361" w:rsidRDefault="00AF7B3C" w:rsidP="00EB4361">
      <w:pPr>
        <w:pStyle w:val="USBBullets"/>
      </w:pPr>
      <w:r>
        <w:t>First level heading, Chapter X: [Ctrl-</w:t>
      </w:r>
      <w:r w:rsidR="005223C9">
        <w:t>Alt</w:t>
      </w:r>
      <w:r>
        <w:t>-1]|</w:t>
      </w:r>
    </w:p>
    <w:p w14:paraId="0D78A689" w14:textId="07921D77" w:rsidR="00AF7B3C" w:rsidRPr="006B7ECD" w:rsidRDefault="00AF7B3C" w:rsidP="00AF7B3C">
      <w:pPr>
        <w:pStyle w:val="USBBullets"/>
      </w:pPr>
      <w:r>
        <w:t>Second level heading, X.X: [Ctrl-</w:t>
      </w:r>
      <w:r w:rsidR="005223C9">
        <w:t>Alt</w:t>
      </w:r>
      <w:r>
        <w:t>-</w:t>
      </w:r>
      <w:r w:rsidR="005223C9">
        <w:t>2</w:t>
      </w:r>
      <w:r>
        <w:t>]|</w:t>
      </w:r>
    </w:p>
    <w:p w14:paraId="102075CB" w14:textId="7960026A" w:rsidR="00AF7B3C" w:rsidRDefault="00AF7B3C" w:rsidP="00EB4361">
      <w:pPr>
        <w:pStyle w:val="USBBullets"/>
      </w:pPr>
      <w:r>
        <w:t>Third level heading, X.X.X: [Ctrl</w:t>
      </w:r>
      <w:r w:rsidR="005223C9">
        <w:t>-Alt-3]</w:t>
      </w:r>
    </w:p>
    <w:p w14:paraId="63599877" w14:textId="3E192A48" w:rsidR="00455728" w:rsidRPr="006B7ECD" w:rsidRDefault="00455728" w:rsidP="00C41ECC">
      <w:pPr>
        <w:pStyle w:val="Heading2"/>
      </w:pPr>
      <w:bookmarkStart w:id="74" w:name="_Toc242713207"/>
      <w:bookmarkStart w:id="75" w:name="_Toc94523010"/>
      <w:r w:rsidRPr="006B7ECD">
        <w:t>Format</w:t>
      </w:r>
      <w:bookmarkEnd w:id="71"/>
      <w:bookmarkEnd w:id="72"/>
      <w:bookmarkEnd w:id="73"/>
      <w:r w:rsidR="00F23668" w:rsidRPr="006B7ECD">
        <w:t>ting of tables and figures</w:t>
      </w:r>
      <w:bookmarkEnd w:id="74"/>
      <w:bookmarkEnd w:id="75"/>
    </w:p>
    <w:p w14:paraId="7F3AF3CE" w14:textId="6677D416" w:rsidR="00455728" w:rsidRPr="006B7ECD" w:rsidRDefault="00455728" w:rsidP="00C41ECC">
      <w:pPr>
        <w:pStyle w:val="Heading3"/>
      </w:pPr>
      <w:bookmarkStart w:id="76" w:name="_Toc191377420"/>
      <w:bookmarkStart w:id="77" w:name="_Toc191465051"/>
      <w:bookmarkStart w:id="78" w:name="_Toc191465517"/>
      <w:bookmarkStart w:id="79" w:name="_Toc242713208"/>
      <w:bookmarkStart w:id="80" w:name="_Toc94523011"/>
      <w:r w:rsidRPr="006B7ECD">
        <w:t>Tables</w:t>
      </w:r>
      <w:bookmarkEnd w:id="76"/>
      <w:bookmarkEnd w:id="77"/>
      <w:bookmarkEnd w:id="78"/>
      <w:bookmarkEnd w:id="79"/>
      <w:bookmarkEnd w:id="80"/>
    </w:p>
    <w:p w14:paraId="13A8193B" w14:textId="296743FB" w:rsidR="00455728" w:rsidRPr="006B7ECD" w:rsidRDefault="00AA69F9" w:rsidP="00F038E0">
      <w:r>
        <w:fldChar w:fldCharType="begin"/>
      </w:r>
      <w:r>
        <w:instrText xml:space="preserve"> REF _Ref94521217 \h </w:instrText>
      </w:r>
      <w:r>
        <w:fldChar w:fldCharType="separate"/>
      </w:r>
      <w:r>
        <w:t xml:space="preserve">Table </w:t>
      </w:r>
      <w:r>
        <w:rPr>
          <w:noProof/>
        </w:rPr>
        <w:t>2</w:t>
      </w:r>
      <w:r>
        <w:t>.</w:t>
      </w:r>
      <w:r>
        <w:rPr>
          <w:noProof/>
        </w:rPr>
        <w:t>1</w:t>
      </w:r>
      <w:r>
        <w:fldChar w:fldCharType="end"/>
      </w:r>
      <w:r>
        <w:t xml:space="preserve"> </w:t>
      </w:r>
      <w:r w:rsidR="00455728" w:rsidRPr="006B7ECD">
        <w:t xml:space="preserve">is an example of what a table should look like in </w:t>
      </w:r>
      <w:r w:rsidR="00AD75D7" w:rsidRPr="006B7ECD">
        <w:t>a Department</w:t>
      </w:r>
      <w:r w:rsidR="00455728" w:rsidRPr="006B7ECD">
        <w:t xml:space="preserve"> report. </w:t>
      </w:r>
      <w:r w:rsidR="00714F45" w:rsidRPr="006B7ECD">
        <w:t>Tables should be centred and preferably 1</w:t>
      </w:r>
      <w:r w:rsidR="00EA37D6" w:rsidRPr="006B7ECD">
        <w:t>6.5</w:t>
      </w:r>
      <w:r w:rsidR="00714F45" w:rsidRPr="006B7ECD">
        <w:t xml:space="preserve"> cm wide, a</w:t>
      </w:r>
      <w:r w:rsidR="00C91978" w:rsidRPr="006B7ECD">
        <w:t xml:space="preserve">s your text width </w:t>
      </w:r>
      <w:r w:rsidR="00714F45" w:rsidRPr="006B7ECD">
        <w:t>is also</w:t>
      </w:r>
      <w:r w:rsidR="00C91978" w:rsidRPr="006B7ECD">
        <w:t xml:space="preserve"> 1</w:t>
      </w:r>
      <w:r w:rsidR="00EA37D6" w:rsidRPr="006B7ECD">
        <w:t>6.5</w:t>
      </w:r>
      <w:r w:rsidR="00237F54" w:rsidRPr="006B7ECD">
        <w:t xml:space="preserve"> </w:t>
      </w:r>
      <w:r w:rsidR="00C91978" w:rsidRPr="006B7ECD">
        <w:t xml:space="preserve">cm. </w:t>
      </w:r>
      <w:r w:rsidR="00163AB4" w:rsidRPr="006B7ECD">
        <w:t xml:space="preserve">Also, note that there is a style designed specifically for text in tables. You may choose to centre some text in tables, but start out with </w:t>
      </w:r>
      <w:r w:rsidR="00353CFA" w:rsidRPr="006B7ECD">
        <w:t xml:space="preserve">USB </w:t>
      </w:r>
      <w:r w:rsidR="00163AB4" w:rsidRPr="006B7ECD">
        <w:t xml:space="preserve">Table text and then change the alignment </w:t>
      </w:r>
      <w:r w:rsidR="001479FD" w:rsidRPr="006B7ECD">
        <w:t>‘</w:t>
      </w:r>
      <w:r w:rsidR="00163AB4" w:rsidRPr="006B7ECD">
        <w:t>manually</w:t>
      </w:r>
      <w:r w:rsidR="001479FD" w:rsidRPr="006B7ECD">
        <w:t>’</w:t>
      </w:r>
      <w:r w:rsidR="00163AB4" w:rsidRPr="006B7ECD">
        <w:t>.</w:t>
      </w:r>
      <w:r w:rsidR="00C91978" w:rsidRPr="006B7ECD">
        <w:t xml:space="preserve"> The table text is slightly smaller at 10</w:t>
      </w:r>
      <w:r w:rsidR="00353CFA" w:rsidRPr="006B7ECD">
        <w:t> </w:t>
      </w:r>
      <w:r w:rsidR="00C91978" w:rsidRPr="006B7ECD">
        <w:t xml:space="preserve">point </w:t>
      </w:r>
      <w:r w:rsidR="00E92114">
        <w:t>Cambria</w:t>
      </w:r>
      <w:r w:rsidR="00C91978" w:rsidRPr="006B7ECD">
        <w:t xml:space="preserve"> and has some ‘breathing space’ </w:t>
      </w:r>
      <w:r w:rsidR="00041ED3" w:rsidRPr="006B7ECD">
        <w:t xml:space="preserve">of three points </w:t>
      </w:r>
      <w:r w:rsidR="00C91978" w:rsidRPr="006B7ECD">
        <w:t xml:space="preserve">around it. </w:t>
      </w:r>
      <w:r w:rsidR="00353CFA" w:rsidRPr="006B7ECD">
        <w:t>Each column should have a heading in bold.</w:t>
      </w:r>
      <w:r w:rsidR="002E4A9E" w:rsidRPr="006B7ECD">
        <w:t xml:space="preserve"> The headings on the left-hand side should be left aligned. The other headings/columns can be either left aligned or centred depending on their content. If the column contains text, as in Table 2.1, it will be left aligned. If numerical data is given, the heading will be centred and the numbers within the column will be right aligned with the decimal</w:t>
      </w:r>
      <w:r w:rsidR="00041ED3" w:rsidRPr="006B7ECD">
        <w:t xml:space="preserve"> </w:t>
      </w:r>
      <w:r w:rsidR="00237F54" w:rsidRPr="006B7ECD">
        <w:t xml:space="preserve">points </w:t>
      </w:r>
      <w:r w:rsidR="002E4A9E" w:rsidRPr="006B7ECD">
        <w:t xml:space="preserve">lining up. </w:t>
      </w:r>
      <w:r w:rsidR="00D80D31" w:rsidRPr="006B7ECD">
        <w:t xml:space="preserve">Refer </w:t>
      </w:r>
      <w:r w:rsidR="00375E82" w:rsidRPr="006B7ECD">
        <w:t xml:space="preserve">to </w:t>
      </w:r>
      <w:r w:rsidR="00D80D31" w:rsidRPr="006B7ECD">
        <w:t>example Table 2.2.</w:t>
      </w:r>
      <w:r w:rsidR="005335B2" w:rsidRPr="006B7ECD">
        <w:t xml:space="preserve"> Also, show only a relevant number of decimal places (not 534</w:t>
      </w:r>
      <w:r w:rsidR="00237F54" w:rsidRPr="006B7ECD">
        <w:t>.</w:t>
      </w:r>
      <w:r w:rsidR="005335B2" w:rsidRPr="006B7ECD">
        <w:t>785623, but 534</w:t>
      </w:r>
      <w:r w:rsidR="00237F54" w:rsidRPr="006B7ECD">
        <w:t>.</w:t>
      </w:r>
      <w:r w:rsidR="005335B2" w:rsidRPr="006B7ECD">
        <w:t>8 – if you show a large number of decimal places you infer accuracy!)</w:t>
      </w:r>
      <w:r w:rsidR="00353CFA" w:rsidRPr="006B7ECD">
        <w:t>. Be consistent and stay with one or two decimal places throughout.</w:t>
      </w:r>
    </w:p>
    <w:p w14:paraId="32DC956C" w14:textId="77777777" w:rsidR="002E4A9E" w:rsidRPr="006B7ECD" w:rsidRDefault="002E4A9E" w:rsidP="00F038E0">
      <w:r w:rsidRPr="006B7ECD">
        <w:lastRenderedPageBreak/>
        <w:t>Where the information is too little to put into a table that is 17 cm wide, make the table 8 cm wide or whatever works for the information, but try to be consistent in the sizes so that your report has only one or two sizes and all the tables or figures are not different sizes.</w:t>
      </w:r>
    </w:p>
    <w:p w14:paraId="535D116C" w14:textId="77777777" w:rsidR="002E4A9E" w:rsidRPr="006B7ECD" w:rsidRDefault="002E4A9E" w:rsidP="00F038E0">
      <w:r w:rsidRPr="006B7ECD">
        <w:t>Tables are always blocked. Figures also seem neater when blocked. Consistency is key.</w:t>
      </w:r>
    </w:p>
    <w:p w14:paraId="34723720" w14:textId="77777777" w:rsidR="00106ACD" w:rsidRPr="006B7ECD" w:rsidRDefault="00714F45" w:rsidP="00F038E0">
      <w:r w:rsidRPr="006B7ECD">
        <w:t>Note that the reference should include a page number as you are referring to a table on a specific page in the source. Th</w:t>
      </w:r>
      <w:r w:rsidR="00353CFA" w:rsidRPr="006B7ECD">
        <w:t>e</w:t>
      </w:r>
      <w:r w:rsidRPr="006B7ECD">
        <w:t xml:space="preserve"> style</w:t>
      </w:r>
      <w:r w:rsidR="00353CFA" w:rsidRPr="006B7ECD">
        <w:t xml:space="preserve"> used for the reference</w:t>
      </w:r>
      <w:r w:rsidRPr="006B7ECD">
        <w:t xml:space="preserve"> is called </w:t>
      </w:r>
      <w:r w:rsidR="00AD75D7" w:rsidRPr="006B7ECD">
        <w:t>‘</w:t>
      </w:r>
      <w:r w:rsidRPr="006B7ECD">
        <w:t>USB Table</w:t>
      </w:r>
      <w:r w:rsidR="00AD75D7" w:rsidRPr="006B7ECD">
        <w:t xml:space="preserve"> source’</w:t>
      </w:r>
      <w:r w:rsidRPr="006B7ECD">
        <w:t xml:space="preserve"> and </w:t>
      </w:r>
      <w:r w:rsidR="00AD75D7" w:rsidRPr="006B7ECD">
        <w:t xml:space="preserve">‘USB </w:t>
      </w:r>
      <w:r w:rsidRPr="006B7ECD">
        <w:t>figure source</w:t>
      </w:r>
      <w:r w:rsidR="00AD75D7" w:rsidRPr="006B7ECD">
        <w:t>’</w:t>
      </w:r>
      <w:r w:rsidRPr="006B7ECD">
        <w:t>.</w:t>
      </w:r>
      <w:r w:rsidR="00106ACD" w:rsidRPr="006B7ECD">
        <w:t xml:space="preserve"> This is always centred so that it works with any size table or figure.</w:t>
      </w:r>
    </w:p>
    <w:p w14:paraId="1CB986C4" w14:textId="32C81AAB" w:rsidR="00455728" w:rsidRPr="006B7ECD" w:rsidRDefault="002A6BD9" w:rsidP="002A6BD9">
      <w:pPr>
        <w:pStyle w:val="USBTableheading"/>
      </w:pPr>
      <w:bookmarkStart w:id="81" w:name="_Ref94521217"/>
      <w:bookmarkStart w:id="82" w:name="_Ref188720878"/>
      <w:bookmarkStart w:id="83" w:name="_Toc225131838"/>
      <w:bookmarkStart w:id="84" w:name="_Toc241648234"/>
      <w:bookmarkStart w:id="85" w:name="_Toc247494911"/>
      <w:bookmarkStart w:id="86" w:name="_Toc69221453"/>
      <w:r>
        <w:t xml:space="preserve">Table </w:t>
      </w:r>
      <w:r w:rsidR="00830FE4">
        <w:fldChar w:fldCharType="begin"/>
      </w:r>
      <w:r w:rsidR="00830FE4">
        <w:instrText xml:space="preserve"> STYLEREF 1 \s </w:instrText>
      </w:r>
      <w:r w:rsidR="00830FE4">
        <w:fldChar w:fldCharType="separate"/>
      </w:r>
      <w:r w:rsidR="00830FE4">
        <w:rPr>
          <w:noProof/>
        </w:rPr>
        <w:t>2</w:t>
      </w:r>
      <w:r w:rsidR="00830FE4">
        <w:fldChar w:fldCharType="end"/>
      </w:r>
      <w:r w:rsidR="00830FE4">
        <w:t>.</w:t>
      </w:r>
      <w:r w:rsidR="00830FE4">
        <w:fldChar w:fldCharType="begin"/>
      </w:r>
      <w:r w:rsidR="00830FE4">
        <w:instrText xml:space="preserve"> SEQ Table \* ARABIC \s 1 </w:instrText>
      </w:r>
      <w:r w:rsidR="00830FE4">
        <w:fldChar w:fldCharType="separate"/>
      </w:r>
      <w:r w:rsidR="00830FE4">
        <w:rPr>
          <w:noProof/>
        </w:rPr>
        <w:t>1</w:t>
      </w:r>
      <w:r w:rsidR="00830FE4">
        <w:fldChar w:fldCharType="end"/>
      </w:r>
      <w:bookmarkEnd w:id="81"/>
      <w:r>
        <w:tab/>
      </w:r>
      <w:r w:rsidR="00455728" w:rsidRPr="006B7ECD">
        <w:t xml:space="preserve">Definitions of </w:t>
      </w:r>
      <w:bookmarkEnd w:id="82"/>
      <w:bookmarkEnd w:id="83"/>
      <w:bookmarkEnd w:id="84"/>
      <w:r w:rsidR="00353CFA" w:rsidRPr="006B7ECD">
        <w:t>concepts</w:t>
      </w:r>
      <w:bookmarkEnd w:id="85"/>
      <w:bookmarkEnd w:id="86"/>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7485"/>
      </w:tblGrid>
      <w:tr w:rsidR="00353CFA" w:rsidRPr="006B7ECD" w14:paraId="55FFE060" w14:textId="77777777" w:rsidTr="00C17154">
        <w:trPr>
          <w:jc w:val="center"/>
        </w:trPr>
        <w:tc>
          <w:tcPr>
            <w:tcW w:w="1857" w:type="dxa"/>
            <w:tcBorders>
              <w:top w:val="single" w:sz="4" w:space="0" w:color="auto"/>
              <w:left w:val="single" w:sz="4" w:space="0" w:color="auto"/>
              <w:bottom w:val="single" w:sz="4" w:space="0" w:color="auto"/>
              <w:right w:val="single" w:sz="4" w:space="0" w:color="auto"/>
            </w:tcBorders>
            <w:vAlign w:val="center"/>
          </w:tcPr>
          <w:p w14:paraId="1473D344" w14:textId="77777777" w:rsidR="00353CFA" w:rsidRPr="006B7ECD" w:rsidRDefault="00353CFA" w:rsidP="00EF67AF">
            <w:pPr>
              <w:pStyle w:val="USBTabletextcolumnheading"/>
            </w:pPr>
            <w:r w:rsidRPr="006B7ECD">
              <w:t>Concepts</w:t>
            </w:r>
          </w:p>
        </w:tc>
        <w:tc>
          <w:tcPr>
            <w:tcW w:w="7431" w:type="dxa"/>
            <w:tcBorders>
              <w:top w:val="single" w:sz="4" w:space="0" w:color="auto"/>
              <w:left w:val="single" w:sz="4" w:space="0" w:color="auto"/>
              <w:bottom w:val="single" w:sz="4" w:space="0" w:color="auto"/>
              <w:right w:val="single" w:sz="4" w:space="0" w:color="auto"/>
            </w:tcBorders>
            <w:vAlign w:val="center"/>
          </w:tcPr>
          <w:p w14:paraId="3A7C84D0" w14:textId="77777777" w:rsidR="00353CFA" w:rsidRPr="006B7ECD" w:rsidRDefault="00353CFA" w:rsidP="00EF67AF">
            <w:pPr>
              <w:pStyle w:val="USBTabletextcolumnheading"/>
            </w:pPr>
            <w:r w:rsidRPr="006B7ECD">
              <w:t>Definition</w:t>
            </w:r>
          </w:p>
        </w:tc>
      </w:tr>
      <w:tr w:rsidR="00163AB4" w:rsidRPr="006B7ECD" w14:paraId="1559EEE4" w14:textId="77777777" w:rsidTr="00C17154">
        <w:trPr>
          <w:jc w:val="center"/>
        </w:trPr>
        <w:tc>
          <w:tcPr>
            <w:tcW w:w="1857" w:type="dxa"/>
            <w:tcBorders>
              <w:top w:val="single" w:sz="4" w:space="0" w:color="auto"/>
              <w:left w:val="single" w:sz="4" w:space="0" w:color="auto"/>
              <w:bottom w:val="single" w:sz="4" w:space="0" w:color="auto"/>
              <w:right w:val="single" w:sz="4" w:space="0" w:color="auto"/>
            </w:tcBorders>
          </w:tcPr>
          <w:p w14:paraId="544FA149" w14:textId="77777777" w:rsidR="00163AB4" w:rsidRPr="006B7ECD" w:rsidRDefault="00163AB4" w:rsidP="00F038E0">
            <w:pPr>
              <w:pStyle w:val="USBTabletext"/>
            </w:pPr>
            <w:r w:rsidRPr="006B7ECD">
              <w:t>Table text</w:t>
            </w:r>
          </w:p>
        </w:tc>
        <w:tc>
          <w:tcPr>
            <w:tcW w:w="7431" w:type="dxa"/>
            <w:tcBorders>
              <w:top w:val="single" w:sz="4" w:space="0" w:color="auto"/>
              <w:left w:val="single" w:sz="4" w:space="0" w:color="auto"/>
              <w:bottom w:val="single" w:sz="4" w:space="0" w:color="auto"/>
              <w:right w:val="single" w:sz="4" w:space="0" w:color="auto"/>
            </w:tcBorders>
          </w:tcPr>
          <w:p w14:paraId="0DEB4244" w14:textId="77777777" w:rsidR="00163AB4" w:rsidRPr="006B7ECD" w:rsidRDefault="00163AB4" w:rsidP="00F038E0">
            <w:pPr>
              <w:pStyle w:val="USBTabletext"/>
            </w:pPr>
            <w:r w:rsidRPr="006B7ECD">
              <w:t>Table text = 10 pt and not justified, but left aligned to avoid text stretching over the width of the table cell</w:t>
            </w:r>
          </w:p>
        </w:tc>
      </w:tr>
      <w:tr w:rsidR="00163AB4" w:rsidRPr="006B7ECD" w14:paraId="1DE65FB8" w14:textId="77777777" w:rsidTr="00C17154">
        <w:trPr>
          <w:jc w:val="center"/>
        </w:trPr>
        <w:tc>
          <w:tcPr>
            <w:tcW w:w="1857" w:type="dxa"/>
            <w:tcBorders>
              <w:top w:val="single" w:sz="4" w:space="0" w:color="auto"/>
              <w:left w:val="single" w:sz="4" w:space="0" w:color="auto"/>
              <w:bottom w:val="single" w:sz="4" w:space="0" w:color="auto"/>
              <w:right w:val="single" w:sz="4" w:space="0" w:color="auto"/>
            </w:tcBorders>
          </w:tcPr>
          <w:p w14:paraId="362E5F8B" w14:textId="77777777" w:rsidR="00163AB4" w:rsidRPr="006B7ECD" w:rsidRDefault="00353CFA" w:rsidP="00F038E0">
            <w:pPr>
              <w:pStyle w:val="USBTabletext"/>
            </w:pPr>
            <w:r w:rsidRPr="006B7ECD">
              <w:t>Formatting</w:t>
            </w:r>
          </w:p>
        </w:tc>
        <w:tc>
          <w:tcPr>
            <w:tcW w:w="7431" w:type="dxa"/>
            <w:tcBorders>
              <w:top w:val="single" w:sz="4" w:space="0" w:color="auto"/>
              <w:left w:val="single" w:sz="4" w:space="0" w:color="auto"/>
              <w:bottom w:val="single" w:sz="4" w:space="0" w:color="auto"/>
              <w:right w:val="single" w:sz="4" w:space="0" w:color="auto"/>
            </w:tcBorders>
          </w:tcPr>
          <w:p w14:paraId="2C14329C" w14:textId="77777777" w:rsidR="00163AB4" w:rsidRPr="006B7ECD" w:rsidRDefault="00163AB4" w:rsidP="00316FE7">
            <w:pPr>
              <w:pStyle w:val="USBTabletext"/>
            </w:pPr>
            <w:r w:rsidRPr="006B7ECD">
              <w:t>Please format all the text in the table</w:t>
            </w:r>
            <w:r w:rsidR="00E55AA4" w:rsidRPr="006B7ECD">
              <w:t>. U</w:t>
            </w:r>
            <w:r w:rsidRPr="006B7ECD">
              <w:t xml:space="preserve">nder </w:t>
            </w:r>
            <w:r w:rsidR="00E55AA4" w:rsidRPr="006B7ECD">
              <w:t>“</w:t>
            </w:r>
            <w:r w:rsidRPr="006B7ECD">
              <w:t>paragraph formatting</w:t>
            </w:r>
            <w:r w:rsidR="00E55AA4" w:rsidRPr="006B7ECD">
              <w:t>” ensure that the “</w:t>
            </w:r>
            <w:r w:rsidRPr="006B7ECD">
              <w:t>keep to next</w:t>
            </w:r>
            <w:r w:rsidR="00E55AA4" w:rsidRPr="006B7ECD">
              <w:t xml:space="preserve">” box have been ticked </w:t>
            </w:r>
            <w:r w:rsidRPr="006B7ECD">
              <w:t>to avoid the table split</w:t>
            </w:r>
            <w:r w:rsidR="00E55AA4" w:rsidRPr="006B7ECD">
              <w:t>ting</w:t>
            </w:r>
            <w:r w:rsidRPr="006B7ECD">
              <w:t xml:space="preserve"> over pages. </w:t>
            </w:r>
            <w:r w:rsidR="00E55AA4" w:rsidRPr="006B7ECD">
              <w:t>(</w:t>
            </w:r>
            <w:r w:rsidR="00EB6CDB" w:rsidRPr="006B7ECD">
              <w:t>Using the “USB Table text” style mean</w:t>
            </w:r>
            <w:r w:rsidR="00316FE7" w:rsidRPr="006B7ECD">
              <w:t>s</w:t>
            </w:r>
            <w:r w:rsidR="00EB6CDB" w:rsidRPr="006B7ECD">
              <w:t xml:space="preserve"> that these problems are automatically avoided</w:t>
            </w:r>
            <w:r w:rsidR="00E55AA4" w:rsidRPr="006B7ECD">
              <w:t xml:space="preserve">.) </w:t>
            </w:r>
            <w:r w:rsidRPr="006B7ECD">
              <w:t>The last row in the table must pull the source info with it (The heading is already pre-formatted to stick to the table)</w:t>
            </w:r>
          </w:p>
        </w:tc>
      </w:tr>
      <w:tr w:rsidR="00353CFA" w:rsidRPr="006B7ECD" w14:paraId="13187D2F" w14:textId="77777777" w:rsidTr="00C17154">
        <w:trPr>
          <w:jc w:val="center"/>
        </w:trPr>
        <w:tc>
          <w:tcPr>
            <w:tcW w:w="1857" w:type="dxa"/>
            <w:tcBorders>
              <w:top w:val="single" w:sz="4" w:space="0" w:color="auto"/>
              <w:left w:val="single" w:sz="4" w:space="0" w:color="auto"/>
              <w:bottom w:val="single" w:sz="4" w:space="0" w:color="auto"/>
              <w:right w:val="single" w:sz="4" w:space="0" w:color="auto"/>
            </w:tcBorders>
          </w:tcPr>
          <w:p w14:paraId="29F2CF8A" w14:textId="77777777" w:rsidR="00353CFA" w:rsidRPr="006B7ECD" w:rsidDel="00353CFA" w:rsidRDefault="006B4CF5" w:rsidP="00F038E0">
            <w:pPr>
              <w:pStyle w:val="USBTabletext"/>
            </w:pPr>
            <w:r w:rsidRPr="006B7ECD">
              <w:t>Number of lines</w:t>
            </w:r>
          </w:p>
        </w:tc>
        <w:tc>
          <w:tcPr>
            <w:tcW w:w="7431" w:type="dxa"/>
            <w:tcBorders>
              <w:top w:val="single" w:sz="4" w:space="0" w:color="auto"/>
              <w:left w:val="single" w:sz="4" w:space="0" w:color="auto"/>
              <w:bottom w:val="single" w:sz="4" w:space="0" w:color="auto"/>
              <w:right w:val="single" w:sz="4" w:space="0" w:color="auto"/>
            </w:tcBorders>
          </w:tcPr>
          <w:p w14:paraId="6310B5BA" w14:textId="77777777" w:rsidR="00353CFA" w:rsidRPr="006B7ECD" w:rsidRDefault="006B4CF5" w:rsidP="00F038E0">
            <w:pPr>
              <w:pStyle w:val="USBTabletext"/>
            </w:pPr>
            <w:r w:rsidRPr="006B7ECD">
              <w:t>If your table runs over two pages, repeat the heading with (continued) in brackets and repeat the headings of the columns</w:t>
            </w:r>
          </w:p>
        </w:tc>
      </w:tr>
    </w:tbl>
    <w:p w14:paraId="2D873B08" w14:textId="77777777" w:rsidR="00455728" w:rsidRPr="006B7ECD" w:rsidRDefault="00455728" w:rsidP="00F97CF1">
      <w:pPr>
        <w:pStyle w:val="USBtablesource"/>
      </w:pPr>
      <w:bookmarkStart w:id="87" w:name="_Toc472933270"/>
      <w:bookmarkStart w:id="88" w:name="_Toc94523012"/>
      <w:r w:rsidRPr="006B7ECD">
        <w:t>Source: Thompson, Strickland and Gamble, 2007:</w:t>
      </w:r>
      <w:r w:rsidR="002E17C8" w:rsidRPr="006B7ECD">
        <w:t xml:space="preserve"> </w:t>
      </w:r>
      <w:r w:rsidRPr="006B7ECD">
        <w:t>20</w:t>
      </w:r>
      <w:r w:rsidR="00472C16" w:rsidRPr="006B7ECD">
        <w:t>.</w:t>
      </w:r>
      <w:bookmarkEnd w:id="87"/>
      <w:bookmarkEnd w:id="88"/>
    </w:p>
    <w:p w14:paraId="37F07C45" w14:textId="1E103838" w:rsidR="00455728" w:rsidRPr="006B7ECD" w:rsidRDefault="001941F3" w:rsidP="00C41ECC">
      <w:pPr>
        <w:pStyle w:val="Heading3"/>
      </w:pPr>
      <w:bookmarkStart w:id="89" w:name="_Toc191377421"/>
      <w:bookmarkStart w:id="90" w:name="_Toc191465052"/>
      <w:bookmarkStart w:id="91" w:name="_Toc191465518"/>
      <w:bookmarkStart w:id="92" w:name="_Toc242713209"/>
      <w:r w:rsidRPr="006B7ECD">
        <w:br w:type="page"/>
      </w:r>
      <w:bookmarkStart w:id="93" w:name="_Toc94523013"/>
      <w:r w:rsidR="00455728" w:rsidRPr="006B7ECD">
        <w:lastRenderedPageBreak/>
        <w:t>Figures</w:t>
      </w:r>
      <w:bookmarkEnd w:id="89"/>
      <w:bookmarkEnd w:id="90"/>
      <w:bookmarkEnd w:id="91"/>
      <w:bookmarkEnd w:id="92"/>
      <w:bookmarkEnd w:id="93"/>
    </w:p>
    <w:p w14:paraId="1FDC3F28" w14:textId="77777777" w:rsidR="00455728" w:rsidRPr="006B7ECD" w:rsidRDefault="00455728" w:rsidP="00F038E0">
      <w:r w:rsidRPr="006B7ECD">
        <w:t xml:space="preserve">Figures are numbered </w:t>
      </w:r>
      <w:r w:rsidR="00714F45" w:rsidRPr="006B7ECD">
        <w:t xml:space="preserve">and the title is given </w:t>
      </w:r>
      <w:r w:rsidRPr="006B7ECD">
        <w:t>below the figure. When referring to a specific table or figure, write the word with a capital letter, as you would for Figure 2.1 below.</w:t>
      </w:r>
    </w:p>
    <w:p w14:paraId="5F6F9E12" w14:textId="77777777" w:rsidR="00455728" w:rsidRPr="006B7ECD" w:rsidRDefault="00102F96" w:rsidP="00C17154">
      <w:pPr>
        <w:pStyle w:val="USBfigureitself"/>
      </w:pPr>
      <w:r w:rsidRPr="006B7ECD">
        <w:rPr>
          <w:noProof/>
          <w:lang w:val="en-ZA" w:eastAsia="en-ZA"/>
        </w:rPr>
        <w:drawing>
          <wp:inline distT="0" distB="0" distL="0" distR="0" wp14:anchorId="5E793880" wp14:editId="6B7973BE">
            <wp:extent cx="6010275" cy="432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l="17317" t="19189" r="16827" b="6720"/>
                    <a:stretch>
                      <a:fillRect/>
                    </a:stretch>
                  </pic:blipFill>
                  <pic:spPr bwMode="auto">
                    <a:xfrm>
                      <a:off x="0" y="0"/>
                      <a:ext cx="6010275" cy="4324350"/>
                    </a:xfrm>
                    <a:prstGeom prst="rect">
                      <a:avLst/>
                    </a:prstGeom>
                    <a:noFill/>
                    <a:ln>
                      <a:noFill/>
                    </a:ln>
                  </pic:spPr>
                </pic:pic>
              </a:graphicData>
            </a:graphic>
          </wp:inline>
        </w:drawing>
      </w:r>
    </w:p>
    <w:p w14:paraId="58100FC0" w14:textId="1FF8007C" w:rsidR="00455728" w:rsidRPr="006B7ECD" w:rsidRDefault="002A6BD9" w:rsidP="003808E6">
      <w:pPr>
        <w:pStyle w:val="USBFigureheading"/>
      </w:pPr>
      <w:bookmarkStart w:id="94" w:name="_Ref94520565"/>
      <w:bookmarkStart w:id="95" w:name="_Toc224025369"/>
      <w:bookmarkStart w:id="96" w:name="_Toc225131839"/>
      <w:bookmarkStart w:id="97" w:name="_Toc225132469"/>
      <w:bookmarkStart w:id="98" w:name="_Toc249206465"/>
      <w:bookmarkStart w:id="99" w:name="_Toc472933272"/>
      <w:bookmarkStart w:id="100" w:name="_Toc69221461"/>
      <w:bookmarkStart w:id="101" w:name="_Toc94523014"/>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w:t>
      </w:r>
      <w:r>
        <w:fldChar w:fldCharType="end"/>
      </w:r>
      <w:bookmarkEnd w:id="94"/>
      <w:r>
        <w:tab/>
      </w:r>
      <w:r w:rsidR="00455728" w:rsidRPr="006B7ECD">
        <w:t>Technical layout of the report</w:t>
      </w:r>
      <w:bookmarkEnd w:id="95"/>
      <w:bookmarkEnd w:id="96"/>
      <w:bookmarkEnd w:id="97"/>
      <w:bookmarkEnd w:id="98"/>
      <w:bookmarkEnd w:id="99"/>
      <w:bookmarkEnd w:id="100"/>
      <w:bookmarkEnd w:id="101"/>
    </w:p>
    <w:p w14:paraId="7B391236" w14:textId="77777777" w:rsidR="00455728" w:rsidRPr="006B7ECD" w:rsidRDefault="00455728" w:rsidP="00C41ECC">
      <w:pPr>
        <w:pStyle w:val="USBfiguresource"/>
      </w:pPr>
      <w:r w:rsidRPr="006B7ECD">
        <w:t>Source: USB, 2008:</w:t>
      </w:r>
      <w:r w:rsidR="009F4DBB" w:rsidRPr="006B7ECD">
        <w:t xml:space="preserve"> </w:t>
      </w:r>
      <w:r w:rsidRPr="006B7ECD">
        <w:t>20</w:t>
      </w:r>
      <w:r w:rsidR="00714F45" w:rsidRPr="006B7ECD">
        <w:t>.</w:t>
      </w:r>
    </w:p>
    <w:p w14:paraId="577C9D2C" w14:textId="6F498938" w:rsidR="00A9104C" w:rsidRPr="006B7ECD" w:rsidRDefault="000B5C61" w:rsidP="00C41ECC">
      <w:pPr>
        <w:pStyle w:val="Heading3"/>
      </w:pPr>
      <w:bookmarkStart w:id="102" w:name="_Toc191465055"/>
      <w:bookmarkStart w:id="103" w:name="_Toc191465521"/>
      <w:r w:rsidRPr="006B7ECD">
        <w:br w:type="page"/>
      </w:r>
      <w:bookmarkStart w:id="104" w:name="_Toc242713210"/>
      <w:bookmarkStart w:id="105" w:name="_Toc94523015"/>
      <w:bookmarkEnd w:id="102"/>
      <w:bookmarkEnd w:id="103"/>
      <w:r w:rsidR="004E435A" w:rsidRPr="006B7ECD">
        <w:lastRenderedPageBreak/>
        <w:t>N</w:t>
      </w:r>
      <w:r w:rsidR="00455728" w:rsidRPr="006B7ECD">
        <w:t>umbering of tables and figures</w:t>
      </w:r>
      <w:bookmarkEnd w:id="104"/>
      <w:bookmarkEnd w:id="105"/>
    </w:p>
    <w:p w14:paraId="62A68F0D" w14:textId="0ED41AC8" w:rsidR="00EF31EF" w:rsidRPr="006B7ECD" w:rsidRDefault="00EF31EF" w:rsidP="00F038E0">
      <w:r w:rsidRPr="006B7ECD">
        <w:t xml:space="preserve">The number of a table reflects its position in the document. </w:t>
      </w:r>
      <w:r w:rsidR="00750459">
        <w:fldChar w:fldCharType="begin"/>
      </w:r>
      <w:r w:rsidR="00750459">
        <w:instrText xml:space="preserve"> REF _Ref94521499 \h </w:instrText>
      </w:r>
      <w:r w:rsidR="00750459">
        <w:fldChar w:fldCharType="separate"/>
      </w:r>
      <w:r w:rsidR="00750459">
        <w:t xml:space="preserve">Table </w:t>
      </w:r>
      <w:r w:rsidR="00750459">
        <w:rPr>
          <w:noProof/>
        </w:rPr>
        <w:t>2</w:t>
      </w:r>
      <w:r w:rsidR="00750459">
        <w:t>.</w:t>
      </w:r>
      <w:r w:rsidR="00750459" w:rsidRPr="003B713F">
        <w:t>2</w:t>
      </w:r>
      <w:r w:rsidR="00750459">
        <w:fldChar w:fldCharType="end"/>
      </w:r>
      <w:r w:rsidR="00750459">
        <w:t xml:space="preserve"> </w:t>
      </w:r>
      <w:r w:rsidRPr="006B7ECD">
        <w:t xml:space="preserve">below, for instance, indicates that this is the </w:t>
      </w:r>
      <w:r w:rsidR="00455728" w:rsidRPr="006B7ECD">
        <w:t>second</w:t>
      </w:r>
      <w:r w:rsidRPr="006B7ECD">
        <w:t xml:space="preserve"> table in </w:t>
      </w:r>
      <w:r w:rsidR="00750459">
        <w:fldChar w:fldCharType="begin"/>
      </w:r>
      <w:r w:rsidR="00750459">
        <w:instrText xml:space="preserve"> REF _Ref94521515 \r \h </w:instrText>
      </w:r>
      <w:r w:rsidR="00750459">
        <w:fldChar w:fldCharType="separate"/>
      </w:r>
      <w:r w:rsidR="00750459">
        <w:t>CHAPTER 2</w:t>
      </w:r>
      <w:r w:rsidR="00750459">
        <w:fldChar w:fldCharType="end"/>
      </w:r>
      <w:r w:rsidRPr="006B7ECD">
        <w:t>.</w:t>
      </w:r>
      <w:r w:rsidR="00163AB4" w:rsidRPr="006B7ECD">
        <w:t xml:space="preserve"> </w:t>
      </w:r>
      <w:r w:rsidR="00D80D31" w:rsidRPr="006B7ECD">
        <w:t xml:space="preserve">This table is 8 cm wide and shows the decimals lining up in the column on the right-hand side which is formatted in </w:t>
      </w:r>
      <w:r w:rsidR="00B91EED" w:rsidRPr="006B7ECD">
        <w:t xml:space="preserve">USB </w:t>
      </w:r>
      <w:r w:rsidR="00D80D31" w:rsidRPr="006B7ECD">
        <w:t>Table text decimals.</w:t>
      </w:r>
      <w:r w:rsidR="000B5C61" w:rsidRPr="006B7ECD">
        <w:t xml:space="preserve"> The cells were formatted using Paragraph, format Tabs, Decimal so that the decimal </w:t>
      </w:r>
      <w:r w:rsidR="00237F54" w:rsidRPr="006B7ECD">
        <w:t xml:space="preserve">points </w:t>
      </w:r>
      <w:r w:rsidR="000B5C61" w:rsidRPr="006B7ECD">
        <w:t>line up automatically.</w:t>
      </w:r>
    </w:p>
    <w:p w14:paraId="2ACADF68" w14:textId="02ECF305" w:rsidR="00C16554" w:rsidRPr="006B7ECD" w:rsidRDefault="00830FE4" w:rsidP="003B713F">
      <w:pPr>
        <w:pStyle w:val="USBTableheading"/>
      </w:pPr>
      <w:bookmarkStart w:id="106" w:name="_Ref94521499"/>
      <w:bookmarkStart w:id="107" w:name="_Toc225131840"/>
      <w:bookmarkStart w:id="108" w:name="_Toc241648235"/>
      <w:bookmarkStart w:id="109" w:name="_Toc247494912"/>
      <w:bookmarkStart w:id="110" w:name="_Toc69221454"/>
      <w:r>
        <w:t xml:space="preserve">Table </w:t>
      </w:r>
      <w:r>
        <w:fldChar w:fldCharType="begin"/>
      </w:r>
      <w:r>
        <w:instrText xml:space="preserve"> STYLEREF 1 \s </w:instrText>
      </w:r>
      <w:r>
        <w:fldChar w:fldCharType="separate"/>
      </w:r>
      <w:r>
        <w:rPr>
          <w:noProof/>
        </w:rPr>
        <w:t>2</w:t>
      </w:r>
      <w:r>
        <w:fldChar w:fldCharType="end"/>
      </w:r>
      <w:r>
        <w:t>.</w:t>
      </w:r>
      <w:r w:rsidRPr="003B713F">
        <w:fldChar w:fldCharType="begin"/>
      </w:r>
      <w:r w:rsidRPr="003B713F">
        <w:instrText xml:space="preserve"> SEQ Table \* ARABIC \s 1 </w:instrText>
      </w:r>
      <w:r w:rsidRPr="003B713F">
        <w:fldChar w:fldCharType="separate"/>
      </w:r>
      <w:r w:rsidRPr="003B713F">
        <w:t>2</w:t>
      </w:r>
      <w:r w:rsidRPr="003B713F">
        <w:fldChar w:fldCharType="end"/>
      </w:r>
      <w:bookmarkEnd w:id="106"/>
      <w:r w:rsidR="003B713F">
        <w:tab/>
      </w:r>
      <w:r w:rsidR="00416310" w:rsidRPr="003B713F">
        <w:t>Numbering</w:t>
      </w:r>
      <w:r w:rsidR="00416310" w:rsidRPr="006B7ECD">
        <w:t xml:space="preserve"> of tables</w:t>
      </w:r>
      <w:bookmarkEnd w:id="107"/>
      <w:bookmarkEnd w:id="108"/>
      <w:bookmarkEnd w:id="109"/>
      <w:bookmarkEnd w:id="110"/>
    </w:p>
    <w:tbl>
      <w:tblPr>
        <w:tblW w:w="4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1512"/>
        <w:gridCol w:w="1512"/>
      </w:tblGrid>
      <w:tr w:rsidR="00C16554" w:rsidRPr="006B7ECD" w14:paraId="5DF32F28" w14:textId="77777777" w:rsidTr="00EF67AF">
        <w:trPr>
          <w:jc w:val="center"/>
        </w:trPr>
        <w:tc>
          <w:tcPr>
            <w:tcW w:w="1304" w:type="dxa"/>
            <w:tcBorders>
              <w:top w:val="single" w:sz="4" w:space="0" w:color="auto"/>
              <w:left w:val="single" w:sz="4" w:space="0" w:color="auto"/>
              <w:bottom w:val="single" w:sz="4" w:space="0" w:color="auto"/>
              <w:right w:val="single" w:sz="4" w:space="0" w:color="auto"/>
            </w:tcBorders>
            <w:vAlign w:val="center"/>
          </w:tcPr>
          <w:p w14:paraId="43E97205" w14:textId="77777777" w:rsidR="00C16554" w:rsidRPr="006B7ECD" w:rsidRDefault="00C16554" w:rsidP="000A6346">
            <w:pPr>
              <w:pStyle w:val="USBTabletextcolumnheading"/>
            </w:pPr>
            <w:r w:rsidRPr="006B7ECD">
              <w:t>Month</w:t>
            </w:r>
          </w:p>
        </w:tc>
        <w:tc>
          <w:tcPr>
            <w:tcW w:w="1304" w:type="dxa"/>
            <w:tcBorders>
              <w:top w:val="single" w:sz="4" w:space="0" w:color="auto"/>
              <w:left w:val="single" w:sz="4" w:space="0" w:color="auto"/>
              <w:bottom w:val="single" w:sz="4" w:space="0" w:color="auto"/>
              <w:right w:val="single" w:sz="4" w:space="0" w:color="auto"/>
            </w:tcBorders>
            <w:vAlign w:val="center"/>
          </w:tcPr>
          <w:p w14:paraId="6DC81077" w14:textId="77777777" w:rsidR="00C16554" w:rsidRPr="006B7ECD" w:rsidRDefault="00C16554" w:rsidP="00EF67AF">
            <w:pPr>
              <w:pStyle w:val="USBTabletextcolumnheading"/>
              <w:jc w:val="center"/>
            </w:pPr>
            <w:r w:rsidRPr="006B7ECD">
              <w:t>Sales</w:t>
            </w:r>
          </w:p>
        </w:tc>
        <w:tc>
          <w:tcPr>
            <w:tcW w:w="1304" w:type="dxa"/>
            <w:tcBorders>
              <w:top w:val="single" w:sz="4" w:space="0" w:color="auto"/>
              <w:left w:val="single" w:sz="4" w:space="0" w:color="auto"/>
              <w:bottom w:val="single" w:sz="4" w:space="0" w:color="auto"/>
              <w:right w:val="single" w:sz="4" w:space="0" w:color="auto"/>
            </w:tcBorders>
            <w:vAlign w:val="center"/>
          </w:tcPr>
          <w:p w14:paraId="2F2C9F97" w14:textId="77777777" w:rsidR="00C16554" w:rsidRPr="006B7ECD" w:rsidRDefault="00C16554" w:rsidP="00EF67AF">
            <w:pPr>
              <w:pStyle w:val="USBTabletextcolumnheading"/>
              <w:jc w:val="center"/>
            </w:pPr>
            <w:r w:rsidRPr="006B7ECD">
              <w:t>Growth</w:t>
            </w:r>
          </w:p>
        </w:tc>
      </w:tr>
      <w:tr w:rsidR="00C16554" w:rsidRPr="006B7ECD" w14:paraId="6B19156E" w14:textId="77777777" w:rsidTr="00106ACD">
        <w:trPr>
          <w:jc w:val="center"/>
        </w:trPr>
        <w:tc>
          <w:tcPr>
            <w:tcW w:w="1304" w:type="dxa"/>
            <w:tcBorders>
              <w:top w:val="single" w:sz="4" w:space="0" w:color="auto"/>
              <w:left w:val="single" w:sz="4" w:space="0" w:color="auto"/>
              <w:bottom w:val="single" w:sz="4" w:space="0" w:color="auto"/>
              <w:right w:val="single" w:sz="4" w:space="0" w:color="auto"/>
            </w:tcBorders>
          </w:tcPr>
          <w:p w14:paraId="5565006D" w14:textId="77777777" w:rsidR="00C16554" w:rsidRPr="006B7ECD" w:rsidRDefault="00C16554" w:rsidP="00F038E0">
            <w:pPr>
              <w:pStyle w:val="USBTabletext"/>
            </w:pPr>
            <w:r w:rsidRPr="006B7ECD">
              <w:t>January</w:t>
            </w:r>
          </w:p>
        </w:tc>
        <w:tc>
          <w:tcPr>
            <w:tcW w:w="1304" w:type="dxa"/>
            <w:tcBorders>
              <w:top w:val="single" w:sz="4" w:space="0" w:color="auto"/>
              <w:left w:val="single" w:sz="4" w:space="0" w:color="auto"/>
              <w:bottom w:val="single" w:sz="4" w:space="0" w:color="auto"/>
              <w:right w:val="single" w:sz="4" w:space="0" w:color="auto"/>
            </w:tcBorders>
          </w:tcPr>
          <w:p w14:paraId="1ECE28D8" w14:textId="77777777" w:rsidR="00C16554" w:rsidRPr="006B7ECD" w:rsidRDefault="00C16554" w:rsidP="00F97CF1">
            <w:pPr>
              <w:pStyle w:val="USBTabletextdecimals"/>
              <w:tabs>
                <w:tab w:val="clear" w:pos="567"/>
                <w:tab w:val="left" w:pos="506"/>
              </w:tabs>
              <w:ind w:right="506"/>
              <w:jc w:val="right"/>
            </w:pPr>
            <w:r w:rsidRPr="006B7ECD">
              <w:t>2 488</w:t>
            </w:r>
          </w:p>
        </w:tc>
        <w:tc>
          <w:tcPr>
            <w:tcW w:w="1304" w:type="dxa"/>
            <w:tcBorders>
              <w:top w:val="single" w:sz="4" w:space="0" w:color="auto"/>
              <w:left w:val="single" w:sz="4" w:space="0" w:color="auto"/>
              <w:bottom w:val="single" w:sz="4" w:space="0" w:color="auto"/>
              <w:right w:val="single" w:sz="4" w:space="0" w:color="auto"/>
            </w:tcBorders>
          </w:tcPr>
          <w:p w14:paraId="6601B8BD" w14:textId="77777777" w:rsidR="00C16554" w:rsidRPr="006B7ECD" w:rsidRDefault="00C16554" w:rsidP="00F97CF1">
            <w:pPr>
              <w:pStyle w:val="USBTabletextdecimals"/>
              <w:tabs>
                <w:tab w:val="clear" w:pos="567"/>
                <w:tab w:val="left" w:pos="506"/>
                <w:tab w:val="decimal" w:pos="553"/>
              </w:tabs>
              <w:ind w:right="506"/>
              <w:jc w:val="right"/>
            </w:pPr>
            <w:r w:rsidRPr="006B7ECD">
              <w:t>1</w:t>
            </w:r>
            <w:r w:rsidR="00237F54" w:rsidRPr="006B7ECD">
              <w:t>.</w:t>
            </w:r>
            <w:r w:rsidRPr="006B7ECD">
              <w:t>45</w:t>
            </w:r>
          </w:p>
        </w:tc>
      </w:tr>
      <w:tr w:rsidR="00C16554" w:rsidRPr="006B7ECD" w14:paraId="4A8E9C97" w14:textId="77777777" w:rsidTr="00106ACD">
        <w:trPr>
          <w:jc w:val="center"/>
        </w:trPr>
        <w:tc>
          <w:tcPr>
            <w:tcW w:w="1304" w:type="dxa"/>
            <w:tcBorders>
              <w:top w:val="single" w:sz="4" w:space="0" w:color="auto"/>
              <w:left w:val="single" w:sz="4" w:space="0" w:color="auto"/>
              <w:bottom w:val="single" w:sz="4" w:space="0" w:color="auto"/>
              <w:right w:val="single" w:sz="4" w:space="0" w:color="auto"/>
            </w:tcBorders>
          </w:tcPr>
          <w:p w14:paraId="3C5816F2" w14:textId="77777777" w:rsidR="00C16554" w:rsidRPr="006B7ECD" w:rsidRDefault="00C16554" w:rsidP="00F038E0">
            <w:pPr>
              <w:pStyle w:val="USBTabletext"/>
            </w:pPr>
            <w:r w:rsidRPr="006B7ECD">
              <w:t>February</w:t>
            </w:r>
          </w:p>
        </w:tc>
        <w:tc>
          <w:tcPr>
            <w:tcW w:w="1304" w:type="dxa"/>
            <w:tcBorders>
              <w:top w:val="single" w:sz="4" w:space="0" w:color="auto"/>
              <w:left w:val="single" w:sz="4" w:space="0" w:color="auto"/>
              <w:bottom w:val="single" w:sz="4" w:space="0" w:color="auto"/>
              <w:right w:val="single" w:sz="4" w:space="0" w:color="auto"/>
            </w:tcBorders>
          </w:tcPr>
          <w:p w14:paraId="1A7510AB" w14:textId="77777777" w:rsidR="00C16554" w:rsidRPr="006B7ECD" w:rsidRDefault="00C16554" w:rsidP="00F97CF1">
            <w:pPr>
              <w:pStyle w:val="USBTabletextdecimals"/>
              <w:tabs>
                <w:tab w:val="clear" w:pos="567"/>
                <w:tab w:val="left" w:pos="506"/>
              </w:tabs>
              <w:ind w:right="506"/>
              <w:jc w:val="right"/>
            </w:pPr>
            <w:r w:rsidRPr="006B7ECD">
              <w:t>1 009</w:t>
            </w:r>
          </w:p>
        </w:tc>
        <w:tc>
          <w:tcPr>
            <w:tcW w:w="1304" w:type="dxa"/>
            <w:tcBorders>
              <w:top w:val="single" w:sz="4" w:space="0" w:color="auto"/>
              <w:left w:val="single" w:sz="4" w:space="0" w:color="auto"/>
              <w:bottom w:val="single" w:sz="4" w:space="0" w:color="auto"/>
              <w:right w:val="single" w:sz="4" w:space="0" w:color="auto"/>
            </w:tcBorders>
          </w:tcPr>
          <w:p w14:paraId="180D1FEE" w14:textId="77777777" w:rsidR="00C16554" w:rsidRPr="006B7ECD" w:rsidRDefault="00C16554" w:rsidP="00F97CF1">
            <w:pPr>
              <w:pStyle w:val="USBTabletextdecimals"/>
              <w:tabs>
                <w:tab w:val="clear" w:pos="567"/>
                <w:tab w:val="left" w:pos="506"/>
                <w:tab w:val="decimal" w:pos="553"/>
              </w:tabs>
              <w:ind w:right="506"/>
              <w:jc w:val="right"/>
            </w:pPr>
            <w:r w:rsidRPr="006B7ECD">
              <w:t>12</w:t>
            </w:r>
            <w:r w:rsidR="00237F54" w:rsidRPr="006B7ECD">
              <w:t>.</w:t>
            </w:r>
            <w:r w:rsidRPr="006B7ECD">
              <w:t>50</w:t>
            </w:r>
          </w:p>
        </w:tc>
      </w:tr>
    </w:tbl>
    <w:p w14:paraId="5C1A305C" w14:textId="77777777" w:rsidR="000B5C61" w:rsidRPr="006B7ECD" w:rsidRDefault="000B5C61" w:rsidP="00F038E0"/>
    <w:p w14:paraId="73BE1BA6" w14:textId="5FBA4F8D" w:rsidR="00837D89" w:rsidRPr="006B7ECD" w:rsidRDefault="002A6BD9" w:rsidP="002A6BD9">
      <w:pPr>
        <w:pStyle w:val="USBTableheading"/>
      </w:pPr>
      <w:bookmarkStart w:id="111" w:name="_Ref94522278"/>
      <w:bookmarkStart w:id="112" w:name="_Toc247494913"/>
      <w:bookmarkStart w:id="113" w:name="_Toc69221455"/>
      <w:r>
        <w:t xml:space="preserve">Table </w:t>
      </w:r>
      <w:r w:rsidR="00830FE4">
        <w:fldChar w:fldCharType="begin"/>
      </w:r>
      <w:r w:rsidR="00830FE4">
        <w:instrText xml:space="preserve"> STYLEREF 1 \s </w:instrText>
      </w:r>
      <w:r w:rsidR="00830FE4">
        <w:fldChar w:fldCharType="separate"/>
      </w:r>
      <w:r w:rsidR="00830FE4">
        <w:rPr>
          <w:noProof/>
        </w:rPr>
        <w:t>2</w:t>
      </w:r>
      <w:r w:rsidR="00830FE4">
        <w:fldChar w:fldCharType="end"/>
      </w:r>
      <w:r w:rsidR="00830FE4">
        <w:t>.</w:t>
      </w:r>
      <w:r w:rsidR="00830FE4">
        <w:fldChar w:fldCharType="begin"/>
      </w:r>
      <w:r w:rsidR="00830FE4">
        <w:instrText xml:space="preserve"> SEQ Table \* ARABIC \s 1 </w:instrText>
      </w:r>
      <w:r w:rsidR="00830FE4">
        <w:fldChar w:fldCharType="separate"/>
      </w:r>
      <w:r w:rsidR="00830FE4">
        <w:rPr>
          <w:noProof/>
        </w:rPr>
        <w:t>3</w:t>
      </w:r>
      <w:r w:rsidR="00830FE4">
        <w:fldChar w:fldCharType="end"/>
      </w:r>
      <w:bookmarkEnd w:id="111"/>
      <w:r>
        <w:tab/>
      </w:r>
      <w:r w:rsidR="000B5C61" w:rsidRPr="006B7ECD">
        <w:t>Tables containing percentages</w:t>
      </w:r>
      <w:bookmarkEnd w:id="112"/>
      <w:bookmarkEnd w:id="113"/>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1"/>
        <w:gridCol w:w="2347"/>
        <w:gridCol w:w="2347"/>
        <w:gridCol w:w="2371"/>
      </w:tblGrid>
      <w:tr w:rsidR="00C16554" w:rsidRPr="006B7ECD" w14:paraId="685EA3B3" w14:textId="77777777" w:rsidTr="00C17154">
        <w:trPr>
          <w:jc w:val="center"/>
        </w:trPr>
        <w:tc>
          <w:tcPr>
            <w:tcW w:w="2463" w:type="dxa"/>
            <w:vAlign w:val="center"/>
          </w:tcPr>
          <w:p w14:paraId="5F37B487" w14:textId="77777777" w:rsidR="00C16554" w:rsidRPr="006B7ECD" w:rsidRDefault="00C16554" w:rsidP="004E744E">
            <w:pPr>
              <w:pStyle w:val="USBTabletextcolumnheading"/>
            </w:pPr>
            <w:r w:rsidRPr="006B7ECD">
              <w:t>Month</w:t>
            </w:r>
          </w:p>
        </w:tc>
        <w:tc>
          <w:tcPr>
            <w:tcW w:w="2495" w:type="dxa"/>
            <w:vAlign w:val="center"/>
          </w:tcPr>
          <w:p w14:paraId="77157761" w14:textId="77777777" w:rsidR="00C16554" w:rsidRPr="006B7ECD" w:rsidRDefault="00C16554" w:rsidP="00EF67AF">
            <w:pPr>
              <w:pStyle w:val="USBTabletextcolumnheading"/>
              <w:jc w:val="center"/>
            </w:pPr>
            <w:r w:rsidRPr="006B7ECD">
              <w:t>2007</w:t>
            </w:r>
          </w:p>
        </w:tc>
        <w:tc>
          <w:tcPr>
            <w:tcW w:w="2495" w:type="dxa"/>
            <w:vAlign w:val="center"/>
          </w:tcPr>
          <w:p w14:paraId="0D91CA5D" w14:textId="77777777" w:rsidR="00C16554" w:rsidRPr="006B7ECD" w:rsidRDefault="00C16554" w:rsidP="00EF67AF">
            <w:pPr>
              <w:pStyle w:val="USBTabletextcolumnheading"/>
              <w:jc w:val="center"/>
            </w:pPr>
            <w:r w:rsidRPr="006B7ECD">
              <w:t>2008</w:t>
            </w:r>
          </w:p>
        </w:tc>
        <w:tc>
          <w:tcPr>
            <w:tcW w:w="2495" w:type="dxa"/>
            <w:vAlign w:val="center"/>
          </w:tcPr>
          <w:p w14:paraId="2D0D0AA8" w14:textId="77777777" w:rsidR="00C16554" w:rsidRPr="006B7ECD" w:rsidRDefault="00C16554" w:rsidP="00EF67AF">
            <w:pPr>
              <w:pStyle w:val="USBTabletextcolumnheading"/>
              <w:jc w:val="center"/>
            </w:pPr>
            <w:r w:rsidRPr="006B7ECD">
              <w:t>Improvement</w:t>
            </w:r>
          </w:p>
        </w:tc>
      </w:tr>
      <w:tr w:rsidR="00C16554" w:rsidRPr="006B7ECD" w14:paraId="640406E8" w14:textId="77777777" w:rsidTr="00C17154">
        <w:trPr>
          <w:jc w:val="center"/>
        </w:trPr>
        <w:tc>
          <w:tcPr>
            <w:tcW w:w="2463" w:type="dxa"/>
          </w:tcPr>
          <w:p w14:paraId="11BAED9C" w14:textId="77777777" w:rsidR="00C16554" w:rsidRPr="006B7ECD" w:rsidRDefault="00C16554" w:rsidP="00F038E0">
            <w:pPr>
              <w:pStyle w:val="USBTabletext"/>
            </w:pPr>
            <w:r w:rsidRPr="006B7ECD">
              <w:t>June</w:t>
            </w:r>
          </w:p>
        </w:tc>
        <w:tc>
          <w:tcPr>
            <w:tcW w:w="2495" w:type="dxa"/>
          </w:tcPr>
          <w:p w14:paraId="4B3A3C82" w14:textId="77777777" w:rsidR="00C16554" w:rsidRPr="006B7ECD" w:rsidRDefault="00C16554" w:rsidP="00EE3E75">
            <w:pPr>
              <w:pStyle w:val="USBTabletextdecimals"/>
              <w:tabs>
                <w:tab w:val="clear" w:pos="567"/>
                <w:tab w:val="decimal" w:pos="1199"/>
              </w:tabs>
            </w:pPr>
            <w:r w:rsidRPr="006B7ECD">
              <w:t>14</w:t>
            </w:r>
          </w:p>
        </w:tc>
        <w:tc>
          <w:tcPr>
            <w:tcW w:w="2495" w:type="dxa"/>
          </w:tcPr>
          <w:p w14:paraId="143021F8" w14:textId="77777777" w:rsidR="00C16554" w:rsidRPr="006B7ECD" w:rsidRDefault="00C16554" w:rsidP="00EE3E75">
            <w:pPr>
              <w:pStyle w:val="USBTabletextdecimals"/>
              <w:tabs>
                <w:tab w:val="clear" w:pos="567"/>
                <w:tab w:val="decimal" w:pos="1199"/>
              </w:tabs>
            </w:pPr>
            <w:r w:rsidRPr="006B7ECD">
              <w:t>20</w:t>
            </w:r>
          </w:p>
        </w:tc>
        <w:tc>
          <w:tcPr>
            <w:tcW w:w="2495" w:type="dxa"/>
          </w:tcPr>
          <w:p w14:paraId="1593D94C" w14:textId="77777777" w:rsidR="00C16554" w:rsidRPr="006B7ECD" w:rsidRDefault="00C16554" w:rsidP="00EE3E75">
            <w:pPr>
              <w:pStyle w:val="USBTabletextdecimals"/>
              <w:tabs>
                <w:tab w:val="clear" w:pos="567"/>
                <w:tab w:val="decimal" w:pos="1199"/>
              </w:tabs>
            </w:pPr>
            <w:r w:rsidRPr="006B7ECD">
              <w:t>43%</w:t>
            </w:r>
          </w:p>
        </w:tc>
      </w:tr>
      <w:tr w:rsidR="00C16554" w:rsidRPr="006B7ECD" w14:paraId="22533DE1" w14:textId="77777777" w:rsidTr="00C17154">
        <w:trPr>
          <w:jc w:val="center"/>
        </w:trPr>
        <w:tc>
          <w:tcPr>
            <w:tcW w:w="2463" w:type="dxa"/>
          </w:tcPr>
          <w:p w14:paraId="0989EB5E" w14:textId="77777777" w:rsidR="00C16554" w:rsidRPr="006B7ECD" w:rsidRDefault="00C16554" w:rsidP="00F038E0">
            <w:pPr>
              <w:pStyle w:val="USBTabletext"/>
            </w:pPr>
            <w:r w:rsidRPr="006B7ECD">
              <w:t>July</w:t>
            </w:r>
          </w:p>
        </w:tc>
        <w:tc>
          <w:tcPr>
            <w:tcW w:w="2495" w:type="dxa"/>
          </w:tcPr>
          <w:p w14:paraId="0B173D02" w14:textId="77777777" w:rsidR="00C16554" w:rsidRPr="006B7ECD" w:rsidRDefault="00C16554" w:rsidP="00EE3E75">
            <w:pPr>
              <w:pStyle w:val="USBTabletextdecimals"/>
              <w:tabs>
                <w:tab w:val="clear" w:pos="567"/>
                <w:tab w:val="decimal" w:pos="1199"/>
              </w:tabs>
            </w:pPr>
            <w:r w:rsidRPr="006B7ECD">
              <w:t>12</w:t>
            </w:r>
          </w:p>
        </w:tc>
        <w:tc>
          <w:tcPr>
            <w:tcW w:w="2495" w:type="dxa"/>
          </w:tcPr>
          <w:p w14:paraId="158C30A0" w14:textId="77777777" w:rsidR="00C16554" w:rsidRPr="006B7ECD" w:rsidRDefault="00C16554" w:rsidP="00EE3E75">
            <w:pPr>
              <w:pStyle w:val="USBTabletextdecimals"/>
              <w:tabs>
                <w:tab w:val="clear" w:pos="567"/>
                <w:tab w:val="decimal" w:pos="1199"/>
              </w:tabs>
            </w:pPr>
            <w:r w:rsidRPr="006B7ECD">
              <w:t>27</w:t>
            </w:r>
          </w:p>
        </w:tc>
        <w:tc>
          <w:tcPr>
            <w:tcW w:w="2495" w:type="dxa"/>
          </w:tcPr>
          <w:p w14:paraId="3E3214C2" w14:textId="77777777" w:rsidR="00C16554" w:rsidRPr="006B7ECD" w:rsidRDefault="00C16554" w:rsidP="00EE3E75">
            <w:pPr>
              <w:pStyle w:val="USBTabletextdecimals"/>
              <w:tabs>
                <w:tab w:val="clear" w:pos="567"/>
                <w:tab w:val="decimal" w:pos="1199"/>
              </w:tabs>
            </w:pPr>
            <w:r w:rsidRPr="006B7ECD">
              <w:t>125%</w:t>
            </w:r>
          </w:p>
        </w:tc>
      </w:tr>
      <w:tr w:rsidR="00C16554" w:rsidRPr="006B7ECD" w14:paraId="30C34DFE" w14:textId="77777777" w:rsidTr="00C17154">
        <w:trPr>
          <w:jc w:val="center"/>
        </w:trPr>
        <w:tc>
          <w:tcPr>
            <w:tcW w:w="2463" w:type="dxa"/>
          </w:tcPr>
          <w:p w14:paraId="6E79ADB0" w14:textId="77777777" w:rsidR="00C16554" w:rsidRPr="006B7ECD" w:rsidRDefault="00C16554" w:rsidP="00F038E0">
            <w:pPr>
              <w:pStyle w:val="USBTabletext"/>
            </w:pPr>
            <w:r w:rsidRPr="006B7ECD">
              <w:t>August</w:t>
            </w:r>
          </w:p>
        </w:tc>
        <w:tc>
          <w:tcPr>
            <w:tcW w:w="2495" w:type="dxa"/>
          </w:tcPr>
          <w:p w14:paraId="4D0927AE" w14:textId="77777777" w:rsidR="00C16554" w:rsidRPr="006B7ECD" w:rsidRDefault="00C16554" w:rsidP="00EE3E75">
            <w:pPr>
              <w:pStyle w:val="USBTabletextdecimals"/>
              <w:tabs>
                <w:tab w:val="clear" w:pos="567"/>
                <w:tab w:val="decimal" w:pos="1199"/>
              </w:tabs>
            </w:pPr>
            <w:r w:rsidRPr="006B7ECD">
              <w:t>13</w:t>
            </w:r>
          </w:p>
        </w:tc>
        <w:tc>
          <w:tcPr>
            <w:tcW w:w="2495" w:type="dxa"/>
          </w:tcPr>
          <w:p w14:paraId="73442A08" w14:textId="77777777" w:rsidR="00C16554" w:rsidRPr="006B7ECD" w:rsidRDefault="00C16554" w:rsidP="00EE3E75">
            <w:pPr>
              <w:pStyle w:val="USBTabletextdecimals"/>
              <w:tabs>
                <w:tab w:val="clear" w:pos="567"/>
                <w:tab w:val="decimal" w:pos="1199"/>
              </w:tabs>
            </w:pPr>
            <w:r w:rsidRPr="006B7ECD">
              <w:t>21</w:t>
            </w:r>
          </w:p>
        </w:tc>
        <w:tc>
          <w:tcPr>
            <w:tcW w:w="2495" w:type="dxa"/>
          </w:tcPr>
          <w:p w14:paraId="190D5D5C" w14:textId="77777777" w:rsidR="00C16554" w:rsidRPr="006B7ECD" w:rsidRDefault="00C16554" w:rsidP="00EE3E75">
            <w:pPr>
              <w:pStyle w:val="USBTabletextdecimals"/>
              <w:tabs>
                <w:tab w:val="clear" w:pos="567"/>
                <w:tab w:val="decimal" w:pos="1199"/>
              </w:tabs>
            </w:pPr>
            <w:r w:rsidRPr="006B7ECD">
              <w:t>62%</w:t>
            </w:r>
          </w:p>
        </w:tc>
      </w:tr>
      <w:tr w:rsidR="00C16554" w:rsidRPr="006B7ECD" w14:paraId="5CF0CCD4" w14:textId="77777777" w:rsidTr="00C17154">
        <w:trPr>
          <w:jc w:val="center"/>
        </w:trPr>
        <w:tc>
          <w:tcPr>
            <w:tcW w:w="2463" w:type="dxa"/>
          </w:tcPr>
          <w:p w14:paraId="4F93CC42" w14:textId="77777777" w:rsidR="00C16554" w:rsidRPr="006B7ECD" w:rsidRDefault="00C16554" w:rsidP="00F038E0">
            <w:pPr>
              <w:pStyle w:val="USBTabletext"/>
            </w:pPr>
            <w:r w:rsidRPr="006B7ECD">
              <w:t>September</w:t>
            </w:r>
          </w:p>
        </w:tc>
        <w:tc>
          <w:tcPr>
            <w:tcW w:w="2495" w:type="dxa"/>
          </w:tcPr>
          <w:p w14:paraId="740FE8A6" w14:textId="77777777" w:rsidR="00C16554" w:rsidRPr="006B7ECD" w:rsidRDefault="00C16554" w:rsidP="00EE3E75">
            <w:pPr>
              <w:pStyle w:val="USBTabletextdecimals"/>
              <w:tabs>
                <w:tab w:val="clear" w:pos="567"/>
                <w:tab w:val="decimal" w:pos="1199"/>
              </w:tabs>
            </w:pPr>
            <w:r w:rsidRPr="006B7ECD">
              <w:t>15</w:t>
            </w:r>
          </w:p>
        </w:tc>
        <w:tc>
          <w:tcPr>
            <w:tcW w:w="2495" w:type="dxa"/>
          </w:tcPr>
          <w:p w14:paraId="215D1EFE" w14:textId="77777777" w:rsidR="00C16554" w:rsidRPr="006B7ECD" w:rsidRDefault="00C16554" w:rsidP="00EE3E75">
            <w:pPr>
              <w:pStyle w:val="USBTabletextdecimals"/>
              <w:tabs>
                <w:tab w:val="clear" w:pos="567"/>
                <w:tab w:val="decimal" w:pos="1199"/>
              </w:tabs>
            </w:pPr>
            <w:r w:rsidRPr="006B7ECD">
              <w:t>20</w:t>
            </w:r>
          </w:p>
        </w:tc>
        <w:tc>
          <w:tcPr>
            <w:tcW w:w="2495" w:type="dxa"/>
          </w:tcPr>
          <w:p w14:paraId="0C7AC554" w14:textId="77777777" w:rsidR="00C16554" w:rsidRPr="006B7ECD" w:rsidRDefault="00C16554" w:rsidP="00EE3E75">
            <w:pPr>
              <w:pStyle w:val="USBTabletextdecimals"/>
              <w:tabs>
                <w:tab w:val="clear" w:pos="567"/>
                <w:tab w:val="decimal" w:pos="1199"/>
              </w:tabs>
            </w:pPr>
            <w:r w:rsidRPr="006B7ECD">
              <w:t>33%</w:t>
            </w:r>
          </w:p>
        </w:tc>
      </w:tr>
      <w:tr w:rsidR="00C16554" w:rsidRPr="006B7ECD" w14:paraId="2C4DD4D6" w14:textId="77777777" w:rsidTr="00C17154">
        <w:trPr>
          <w:jc w:val="center"/>
        </w:trPr>
        <w:tc>
          <w:tcPr>
            <w:tcW w:w="2463" w:type="dxa"/>
          </w:tcPr>
          <w:p w14:paraId="1CEECC64" w14:textId="77777777" w:rsidR="00C16554" w:rsidRPr="006B7ECD" w:rsidRDefault="00C16554" w:rsidP="00F038E0">
            <w:pPr>
              <w:pStyle w:val="USBTabletextcolumnheading"/>
            </w:pPr>
            <w:r w:rsidRPr="006B7ECD">
              <w:t>Total</w:t>
            </w:r>
          </w:p>
        </w:tc>
        <w:tc>
          <w:tcPr>
            <w:tcW w:w="2495" w:type="dxa"/>
          </w:tcPr>
          <w:p w14:paraId="1023D6F9" w14:textId="77777777" w:rsidR="00C16554" w:rsidRPr="006B7ECD" w:rsidRDefault="00C16554" w:rsidP="00EE3E75">
            <w:pPr>
              <w:pStyle w:val="USBTabletextdecimals"/>
              <w:tabs>
                <w:tab w:val="clear" w:pos="567"/>
                <w:tab w:val="decimal" w:pos="1199"/>
              </w:tabs>
            </w:pPr>
            <w:r w:rsidRPr="006B7ECD">
              <w:t>54</w:t>
            </w:r>
          </w:p>
        </w:tc>
        <w:tc>
          <w:tcPr>
            <w:tcW w:w="2495" w:type="dxa"/>
          </w:tcPr>
          <w:p w14:paraId="49FABC3D" w14:textId="77777777" w:rsidR="00C16554" w:rsidRPr="006B7ECD" w:rsidRDefault="00C16554" w:rsidP="00EE3E75">
            <w:pPr>
              <w:pStyle w:val="USBTabletextdecimals"/>
              <w:tabs>
                <w:tab w:val="clear" w:pos="567"/>
                <w:tab w:val="decimal" w:pos="1199"/>
              </w:tabs>
            </w:pPr>
            <w:r w:rsidRPr="006B7ECD">
              <w:t>88</w:t>
            </w:r>
          </w:p>
        </w:tc>
        <w:tc>
          <w:tcPr>
            <w:tcW w:w="2495" w:type="dxa"/>
          </w:tcPr>
          <w:p w14:paraId="33144953" w14:textId="77777777" w:rsidR="00C16554" w:rsidRPr="006B7ECD" w:rsidRDefault="00C16554" w:rsidP="00EE3E75">
            <w:pPr>
              <w:pStyle w:val="USBTabletextdecimals"/>
              <w:tabs>
                <w:tab w:val="clear" w:pos="567"/>
                <w:tab w:val="decimal" w:pos="1199"/>
              </w:tabs>
            </w:pPr>
            <w:r w:rsidRPr="006B7ECD">
              <w:t>63%</w:t>
            </w:r>
          </w:p>
        </w:tc>
      </w:tr>
    </w:tbl>
    <w:p w14:paraId="40EAEDDC" w14:textId="77777777" w:rsidR="00416310" w:rsidRPr="006B7ECD" w:rsidRDefault="00416310" w:rsidP="00F97CF1">
      <w:pPr>
        <w:pStyle w:val="USBtablesource"/>
      </w:pPr>
      <w:bookmarkStart w:id="114" w:name="_Toc472933274"/>
      <w:bookmarkStart w:id="115" w:name="_Toc94523016"/>
      <w:r w:rsidRPr="006B7ECD">
        <w:t>Source: Thompson, Strickland and Gamble, 2007:</w:t>
      </w:r>
      <w:r w:rsidR="009F4DBB" w:rsidRPr="006B7ECD">
        <w:t xml:space="preserve"> </w:t>
      </w:r>
      <w:r w:rsidRPr="006B7ECD">
        <w:t>20</w:t>
      </w:r>
      <w:r w:rsidR="00714F45" w:rsidRPr="006B7ECD">
        <w:t>.</w:t>
      </w:r>
      <w:bookmarkEnd w:id="114"/>
      <w:bookmarkEnd w:id="115"/>
    </w:p>
    <w:p w14:paraId="5E858782" w14:textId="643E6CE9" w:rsidR="00984C50" w:rsidRDefault="00984C50" w:rsidP="00C41ECC">
      <w:pPr>
        <w:pStyle w:val="Heading2"/>
      </w:pPr>
      <w:bookmarkStart w:id="116" w:name="_Toc94523017"/>
      <w:bookmarkStart w:id="117" w:name="_Toc242713211"/>
      <w:r>
        <w:t>Cross-referencing</w:t>
      </w:r>
      <w:bookmarkEnd w:id="116"/>
    </w:p>
    <w:p w14:paraId="52AD0F7F" w14:textId="1631C51A" w:rsidR="0093028F" w:rsidRDefault="00F30B21" w:rsidP="00984C50">
      <w:r>
        <w:t xml:space="preserve">Linking sections / tables / figures throughout the </w:t>
      </w:r>
      <w:r w:rsidR="00A8028D">
        <w:t>dissertation</w:t>
      </w:r>
      <w:r>
        <w:t xml:space="preserve"> in your </w:t>
      </w:r>
      <w:r w:rsidR="0001478C">
        <w:t>discussions</w:t>
      </w:r>
      <w:r w:rsidR="0033388B">
        <w:t xml:space="preserve"> will improve the overall flow of the</w:t>
      </w:r>
      <w:r w:rsidR="00A8028D">
        <w:t xml:space="preserve"> document</w:t>
      </w:r>
      <w:r w:rsidR="00193F37">
        <w:t>.</w:t>
      </w:r>
      <w:r w:rsidR="0093028F">
        <w:t xml:space="preserve"> Use the ‘Cross-reference’ option in the ‘References’ tab to include cross-reference automatically. This will ensure that cross references are updated as section numbers might change during the writing process:</w:t>
      </w:r>
    </w:p>
    <w:p w14:paraId="49E51949" w14:textId="0D68D31E" w:rsidR="00984C50" w:rsidRPr="00984C50" w:rsidRDefault="0093028F" w:rsidP="00984C50">
      <w:r w:rsidRPr="0093028F">
        <w:rPr>
          <w:noProof/>
        </w:rPr>
        <w:drawing>
          <wp:inline distT="0" distB="0" distL="0" distR="0" wp14:anchorId="29DEA1D7" wp14:editId="5CF38581">
            <wp:extent cx="1524132" cy="693480"/>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9"/>
                    <a:stretch>
                      <a:fillRect/>
                    </a:stretch>
                  </pic:blipFill>
                  <pic:spPr>
                    <a:xfrm>
                      <a:off x="0" y="0"/>
                      <a:ext cx="1524132" cy="693480"/>
                    </a:xfrm>
                    <a:prstGeom prst="rect">
                      <a:avLst/>
                    </a:prstGeom>
                  </pic:spPr>
                </pic:pic>
              </a:graphicData>
            </a:graphic>
          </wp:inline>
        </w:drawing>
      </w:r>
    </w:p>
    <w:p w14:paraId="0FB3DBC7" w14:textId="6DBF49F7" w:rsidR="00A9104C" w:rsidRPr="006B7ECD" w:rsidRDefault="00455728" w:rsidP="00C41ECC">
      <w:pPr>
        <w:pStyle w:val="Heading2"/>
      </w:pPr>
      <w:bookmarkStart w:id="118" w:name="_Toc94523018"/>
      <w:r w:rsidRPr="006B7ECD">
        <w:t>Summary</w:t>
      </w:r>
      <w:bookmarkEnd w:id="117"/>
      <w:bookmarkEnd w:id="118"/>
    </w:p>
    <w:p w14:paraId="02032662" w14:textId="77777777" w:rsidR="007C62FC" w:rsidRPr="006B7ECD" w:rsidRDefault="00455728" w:rsidP="00F038E0">
      <w:r w:rsidRPr="006B7ECD">
        <w:t>Every chapter should have a summary (with possibly the exception of you</w:t>
      </w:r>
      <w:r w:rsidR="00375E82" w:rsidRPr="006B7ECD">
        <w:t>r</w:t>
      </w:r>
      <w:r w:rsidRPr="006B7ECD">
        <w:t xml:space="preserve"> introductory chapter and your last chapter</w:t>
      </w:r>
      <w:r w:rsidR="004E435A" w:rsidRPr="006B7ECD">
        <w:t>)</w:t>
      </w:r>
      <w:r w:rsidRPr="006B7ECD">
        <w:t>. This section tells the reader what the main messages are and what you would like the reader to take forward. It also provides you with an opportunity to link with your next chapter.</w:t>
      </w:r>
    </w:p>
    <w:p w14:paraId="4DE41CD9" w14:textId="77777777" w:rsidR="00714F45" w:rsidRPr="006B7ECD" w:rsidRDefault="00714F45" w:rsidP="00F038E0"/>
    <w:p w14:paraId="433380DC" w14:textId="017EEB5F" w:rsidR="009B38DE" w:rsidRPr="006B7ECD" w:rsidRDefault="009B38DE" w:rsidP="00F038E0">
      <w:pPr>
        <w:pStyle w:val="Heading1"/>
      </w:pPr>
      <w:bookmarkStart w:id="119" w:name="_Toc242713212"/>
      <w:r w:rsidRPr="006B7ECD">
        <w:lastRenderedPageBreak/>
        <w:br/>
      </w:r>
      <w:bookmarkStart w:id="120" w:name="_Toc94523019"/>
      <w:r w:rsidR="00163AB4" w:rsidRPr="006B7ECD">
        <w:t>RESEARCH METHODOLOGY</w:t>
      </w:r>
      <w:bookmarkEnd w:id="119"/>
      <w:bookmarkEnd w:id="120"/>
    </w:p>
    <w:p w14:paraId="29E3421A" w14:textId="4DAFED1C" w:rsidR="001129A7" w:rsidRPr="006B7ECD" w:rsidRDefault="00DE1E2F" w:rsidP="00C41ECC">
      <w:pPr>
        <w:pStyle w:val="Heading2"/>
      </w:pPr>
      <w:bookmarkStart w:id="121" w:name="_Toc242713213"/>
      <w:bookmarkStart w:id="122" w:name="_Toc94523020"/>
      <w:r>
        <w:t>I</w:t>
      </w:r>
      <w:r w:rsidR="001129A7" w:rsidRPr="006B7ECD">
        <w:t>ntroduction</w:t>
      </w:r>
      <w:bookmarkEnd w:id="121"/>
      <w:bookmarkEnd w:id="122"/>
    </w:p>
    <w:p w14:paraId="0E6BB28B" w14:textId="77777777" w:rsidR="00AD16FE" w:rsidRPr="006B7ECD" w:rsidRDefault="004E435A" w:rsidP="00F038E0">
      <w:r w:rsidRPr="006B7ECD">
        <w:t>The introduction to this chapter could start with something like “This research made use of a standardised questionnaire.”</w:t>
      </w:r>
      <w:r w:rsidR="00D80D31" w:rsidRPr="006B7ECD">
        <w:t xml:space="preserve"> </w:t>
      </w:r>
    </w:p>
    <w:p w14:paraId="54AD42D4" w14:textId="77777777" w:rsidR="001129A7" w:rsidRPr="006B7ECD" w:rsidRDefault="00AD16FE" w:rsidP="00AD16FE">
      <w:r w:rsidRPr="006B7ECD">
        <w:t>This is an example of using actual quotes and should be placed between</w:t>
      </w:r>
      <w:r w:rsidR="00D80D31" w:rsidRPr="006B7ECD">
        <w:t xml:space="preserve"> quotation marks “ “ whereas specific terms, such as the styles used ‘normal’ vs. ‘USB Chapter’ are given between single quotation marks as they refer to terms and not actual quotes.</w:t>
      </w:r>
    </w:p>
    <w:p w14:paraId="15E9B209" w14:textId="26566BB5" w:rsidR="00455728" w:rsidRPr="006B7ECD" w:rsidRDefault="00455728" w:rsidP="00C41ECC">
      <w:pPr>
        <w:pStyle w:val="Heading2"/>
      </w:pPr>
      <w:bookmarkStart w:id="123" w:name="_Toc242713214"/>
      <w:bookmarkStart w:id="124" w:name="_Toc94523021"/>
      <w:r w:rsidRPr="006B7ECD">
        <w:t>The population and sample</w:t>
      </w:r>
      <w:bookmarkEnd w:id="123"/>
      <w:bookmarkEnd w:id="124"/>
    </w:p>
    <w:p w14:paraId="415FAFC7" w14:textId="77777777" w:rsidR="001129A7" w:rsidRPr="006B7ECD" w:rsidRDefault="001129A7" w:rsidP="00F038E0"/>
    <w:p w14:paraId="0EE73B17" w14:textId="0B0505EE" w:rsidR="00B84D64" w:rsidRPr="006B7ECD" w:rsidRDefault="00B84D64" w:rsidP="00C41ECC">
      <w:pPr>
        <w:pStyle w:val="Heading2"/>
      </w:pPr>
      <w:bookmarkStart w:id="125" w:name="_Toc242713215"/>
      <w:bookmarkStart w:id="126" w:name="_Toc94523022"/>
      <w:r w:rsidRPr="006B7ECD">
        <w:t>The questionnaire</w:t>
      </w:r>
      <w:r w:rsidR="00FC14C0" w:rsidRPr="006B7ECD">
        <w:t xml:space="preserve"> </w:t>
      </w:r>
      <w:bookmarkEnd w:id="125"/>
      <w:r w:rsidR="00DE1E2F">
        <w:t>design</w:t>
      </w:r>
      <w:bookmarkEnd w:id="126"/>
    </w:p>
    <w:p w14:paraId="57D29402" w14:textId="77777777" w:rsidR="00FC14C0" w:rsidRPr="006B7ECD" w:rsidRDefault="00FC14C0" w:rsidP="00F038E0"/>
    <w:p w14:paraId="4484E279" w14:textId="2950C26F" w:rsidR="00B84D64" w:rsidRPr="006B7ECD" w:rsidRDefault="00FC14C0" w:rsidP="00C41ECC">
      <w:pPr>
        <w:pStyle w:val="Heading2"/>
      </w:pPr>
      <w:bookmarkStart w:id="127" w:name="_Toc242713216"/>
      <w:bookmarkStart w:id="128" w:name="_Toc94523023"/>
      <w:r w:rsidRPr="006B7ECD">
        <w:t>D</w:t>
      </w:r>
      <w:bookmarkEnd w:id="127"/>
      <w:r w:rsidR="00DE1E2F">
        <w:t>ata Collection</w:t>
      </w:r>
      <w:bookmarkEnd w:id="128"/>
    </w:p>
    <w:p w14:paraId="38F11C51" w14:textId="77777777" w:rsidR="00FC14C0" w:rsidRPr="006B7ECD" w:rsidRDefault="00FC14C0" w:rsidP="00F038E0"/>
    <w:p w14:paraId="14D81988" w14:textId="3CFDFE19" w:rsidR="00FC14C0" w:rsidRPr="006B7ECD" w:rsidRDefault="00FC14C0" w:rsidP="00C41ECC">
      <w:pPr>
        <w:pStyle w:val="Heading2"/>
      </w:pPr>
      <w:bookmarkStart w:id="129" w:name="_Toc242713217"/>
      <w:bookmarkStart w:id="130" w:name="_Toc94523024"/>
      <w:r w:rsidRPr="006B7ECD">
        <w:t>D</w:t>
      </w:r>
      <w:bookmarkEnd w:id="129"/>
      <w:r w:rsidR="00DE1E2F">
        <w:t>ata Analysis</w:t>
      </w:r>
      <w:bookmarkEnd w:id="130"/>
    </w:p>
    <w:p w14:paraId="41584289" w14:textId="77777777" w:rsidR="00FC14C0" w:rsidRPr="006B7ECD" w:rsidRDefault="00FC14C0" w:rsidP="00F038E0"/>
    <w:p w14:paraId="71FD4A39" w14:textId="27333E94" w:rsidR="009B38DE" w:rsidRPr="006B7ECD" w:rsidRDefault="009B38DE" w:rsidP="00F038E0">
      <w:pPr>
        <w:pStyle w:val="Heading1"/>
      </w:pPr>
      <w:bookmarkStart w:id="131" w:name="_Toc242713218"/>
      <w:r w:rsidRPr="006B7ECD">
        <w:lastRenderedPageBreak/>
        <w:br/>
      </w:r>
      <w:bookmarkStart w:id="132" w:name="_Ref94522253"/>
      <w:bookmarkStart w:id="133" w:name="_Toc94523025"/>
      <w:r w:rsidR="00163AB4" w:rsidRPr="006B7ECD">
        <w:t>FINDINGS</w:t>
      </w:r>
      <w:bookmarkEnd w:id="131"/>
      <w:bookmarkEnd w:id="132"/>
      <w:bookmarkEnd w:id="133"/>
    </w:p>
    <w:p w14:paraId="1D155F5A" w14:textId="4F0C555A" w:rsidR="001129A7" w:rsidRPr="006B7ECD" w:rsidRDefault="001129A7" w:rsidP="00C41ECC">
      <w:pPr>
        <w:pStyle w:val="Heading2"/>
      </w:pPr>
      <w:bookmarkStart w:id="134" w:name="_Toc242713219"/>
      <w:bookmarkStart w:id="135" w:name="_Toc94523026"/>
      <w:r w:rsidRPr="006B7ECD">
        <w:t>introduction</w:t>
      </w:r>
      <w:bookmarkEnd w:id="134"/>
      <w:bookmarkEnd w:id="135"/>
    </w:p>
    <w:p w14:paraId="57F7AFE0" w14:textId="77777777" w:rsidR="00A77D2A" w:rsidRPr="006B7ECD" w:rsidRDefault="00A77D2A" w:rsidP="00F038E0"/>
    <w:p w14:paraId="5422F658" w14:textId="73F48848" w:rsidR="00455728" w:rsidRPr="006B7ECD" w:rsidRDefault="00455728" w:rsidP="00C41ECC">
      <w:pPr>
        <w:pStyle w:val="Heading2"/>
      </w:pPr>
      <w:bookmarkStart w:id="136" w:name="_Toc242713220"/>
      <w:bookmarkStart w:id="137" w:name="_Toc94523027"/>
      <w:r w:rsidRPr="006B7ECD">
        <w:t>the profile of respondents</w:t>
      </w:r>
      <w:bookmarkEnd w:id="136"/>
      <w:bookmarkEnd w:id="137"/>
    </w:p>
    <w:p w14:paraId="5C51833B" w14:textId="77777777" w:rsidR="00455728" w:rsidRPr="006B7ECD" w:rsidRDefault="00455728" w:rsidP="00F038E0">
      <w:pPr>
        <w:pStyle w:val="USBlisttofollow"/>
      </w:pPr>
      <w:r w:rsidRPr="006B7ECD">
        <w:t>The above may or may not be a heading in your report.</w:t>
      </w:r>
      <w:r w:rsidR="00D80D31" w:rsidRPr="006B7ECD">
        <w:t xml:space="preserve"> Here you can discuss the demographics.</w:t>
      </w:r>
      <w:r w:rsidR="007021C2" w:rsidRPr="006B7ECD">
        <w:t xml:space="preserve"> (This line is typed in USB list to follow.)</w:t>
      </w:r>
      <w:r w:rsidR="00884BC4">
        <w:t xml:space="preserve"> </w:t>
      </w:r>
      <w:r w:rsidR="007021C2" w:rsidRPr="006B7ECD">
        <w:t>The respondents included people from the following industries:</w:t>
      </w:r>
    </w:p>
    <w:p w14:paraId="3E24528A" w14:textId="77777777" w:rsidR="007021C2" w:rsidRPr="006B7ECD" w:rsidRDefault="007021C2" w:rsidP="00F038E0">
      <w:pPr>
        <w:pStyle w:val="USBBullets"/>
      </w:pPr>
      <w:r w:rsidRPr="006B7ECD">
        <w:t>Agriculture;</w:t>
      </w:r>
    </w:p>
    <w:p w14:paraId="127F4563" w14:textId="77777777" w:rsidR="007021C2" w:rsidRPr="006B7ECD" w:rsidRDefault="007021C2" w:rsidP="00F038E0">
      <w:pPr>
        <w:pStyle w:val="USBBullets"/>
      </w:pPr>
      <w:r w:rsidRPr="006B7ECD">
        <w:t>Mining;</w:t>
      </w:r>
    </w:p>
    <w:p w14:paraId="3795A4DB" w14:textId="77777777" w:rsidR="007021C2" w:rsidRPr="006B7ECD" w:rsidRDefault="007021C2" w:rsidP="00F038E0">
      <w:pPr>
        <w:pStyle w:val="USBBullets"/>
      </w:pPr>
      <w:r w:rsidRPr="006B7ECD">
        <w:t>Public service; and</w:t>
      </w:r>
    </w:p>
    <w:p w14:paraId="02E240C0" w14:textId="77777777" w:rsidR="007021C2" w:rsidRPr="006B7ECD" w:rsidRDefault="007021C2" w:rsidP="008917E7">
      <w:pPr>
        <w:pStyle w:val="USBBulletlast"/>
      </w:pPr>
      <w:r w:rsidRPr="006B7ECD">
        <w:t>Military.</w:t>
      </w:r>
    </w:p>
    <w:p w14:paraId="3CDABB66" w14:textId="77777777" w:rsidR="007021C2" w:rsidRPr="006B7ECD" w:rsidRDefault="007021C2" w:rsidP="00F038E0">
      <w:pPr>
        <w:rPr>
          <w:lang w:val="nl-BE"/>
        </w:rPr>
      </w:pPr>
      <w:r w:rsidRPr="006B7ECD">
        <w:rPr>
          <w:lang w:val="nl-BE"/>
        </w:rPr>
        <w:t>The respondents ...</w:t>
      </w:r>
    </w:p>
    <w:p w14:paraId="2E5413FF" w14:textId="071D2E2B" w:rsidR="007021C2" w:rsidRPr="006B7ECD" w:rsidRDefault="00A07E7E" w:rsidP="00C41ECC">
      <w:pPr>
        <w:pStyle w:val="Heading3"/>
        <w:rPr>
          <w:lang w:val="nl-BE"/>
        </w:rPr>
      </w:pPr>
      <w:bookmarkStart w:id="138" w:name="_Toc94523028"/>
      <w:r w:rsidRPr="006B7ECD">
        <w:rPr>
          <w:lang w:val="nl-BE"/>
        </w:rPr>
        <w:t>FORMULAS</w:t>
      </w:r>
      <w:bookmarkEnd w:id="138"/>
    </w:p>
    <w:p w14:paraId="6A8FE33E" w14:textId="77777777" w:rsidR="00A41C1F" w:rsidRPr="006B7ECD" w:rsidRDefault="00A07E7E" w:rsidP="00F038E0">
      <w:pPr>
        <w:pStyle w:val="USBformula"/>
        <w:rPr>
          <w:lang w:val="en-US"/>
        </w:rPr>
      </w:pPr>
      <w:r w:rsidRPr="006B7ECD">
        <w:rPr>
          <w:lang w:val="en-US"/>
        </w:rPr>
        <w:t xml:space="preserve">Using the balance sheet identity: </w:t>
      </w:r>
      <w:r w:rsidRPr="006B7ECD">
        <w:rPr>
          <w:lang w:val="en-US"/>
        </w:rPr>
        <w:fldChar w:fldCharType="begin"/>
      </w:r>
      <w:r w:rsidRPr="006B7ECD">
        <w:rPr>
          <w:lang w:val="en-US"/>
        </w:rPr>
        <w:instrText xml:space="preserve"> QUOTE </w:instrText>
      </w:r>
      <m:oMath>
        <m:r>
          <m:rPr>
            <m:sty m:val="p"/>
          </m:rPr>
          <w:rPr>
            <w:rFonts w:ascii="Cambria Math" w:hAnsi="Cambria Math"/>
            <w:lang w:val="en-US"/>
          </w:rPr>
          <m:t>A</m:t>
        </m:r>
        <m:r>
          <m:rPr>
            <m:sty m:val="p"/>
          </m:rPr>
          <w:rPr>
            <w:rFonts w:ascii="Cambria Math"/>
            <w:lang w:val="en-US"/>
          </w:rPr>
          <m:t xml:space="preserve">= </m:t>
        </m:r>
        <m:r>
          <m:rPr>
            <m:sty m:val="p"/>
          </m:rPr>
          <w:rPr>
            <w:rFonts w:ascii="Cambria Math" w:hAnsi="Cambria Math"/>
            <w:lang w:val="en-US"/>
          </w:rPr>
          <m:t>L</m:t>
        </m:r>
        <m:r>
          <m:rPr>
            <m:sty m:val="p"/>
          </m:rPr>
          <w:rPr>
            <w:rFonts w:ascii="Cambria Math"/>
            <w:lang w:val="en-US"/>
          </w:rPr>
          <m:t xml:space="preserve"> + </m:t>
        </m:r>
        <m:r>
          <m:rPr>
            <m:sty m:val="p"/>
          </m:rPr>
          <w:rPr>
            <w:rFonts w:ascii="Cambria Math" w:hAnsi="Cambria Math"/>
            <w:lang w:val="en-US"/>
          </w:rPr>
          <m:t>E</m:t>
        </m:r>
      </m:oMath>
      <w:r w:rsidRPr="006B7ECD">
        <w:rPr>
          <w:lang w:val="en-US"/>
        </w:rPr>
        <w:instrText xml:space="preserve"> </w:instrText>
      </w:r>
      <w:r w:rsidRPr="006B7ECD">
        <w:rPr>
          <w:lang w:val="en-US"/>
        </w:rPr>
        <w:fldChar w:fldCharType="end"/>
      </w:r>
      <w:r w:rsidR="00FF52FA" w:rsidRPr="006B7ECD">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1"/>
      </w:tblGrid>
      <w:tr w:rsidR="00160DBF" w14:paraId="7B9D75C6" w14:textId="77777777" w:rsidTr="00160DBF">
        <w:tc>
          <w:tcPr>
            <w:tcW w:w="8505" w:type="dxa"/>
          </w:tcPr>
          <w:p w14:paraId="27F5D7EF" w14:textId="18DD9C58" w:rsidR="00160DBF" w:rsidRPr="00160DBF" w:rsidRDefault="00160DBF" w:rsidP="00A41C1F">
            <w:pPr>
              <w:pStyle w:val="USBformula"/>
              <w:tabs>
                <w:tab w:val="left" w:pos="284"/>
              </w:tabs>
              <w:rPr>
                <w:lang w:val="en-US"/>
              </w:rPr>
            </w:pPr>
            <m:oMathPara>
              <m:oMathParaPr>
                <m:jc m:val="left"/>
              </m:oMathParaPr>
              <m:oMath>
                <m:r>
                  <w:rPr>
                    <w:rFonts w:ascii="Cambria Math" w:hAnsi="Cambria Math"/>
                    <w:lang w:val="en-US"/>
                  </w:rPr>
                  <m:t>A=L+E</m:t>
                </m:r>
              </m:oMath>
            </m:oMathPara>
          </w:p>
        </w:tc>
        <w:tc>
          <w:tcPr>
            <w:tcW w:w="841" w:type="dxa"/>
          </w:tcPr>
          <w:p w14:paraId="1D69B6FB" w14:textId="37D9C327" w:rsidR="00160DBF" w:rsidRDefault="00160DBF" w:rsidP="00160DBF">
            <w:pPr>
              <w:pStyle w:val="USBformula"/>
              <w:tabs>
                <w:tab w:val="left" w:pos="284"/>
              </w:tabs>
              <w:jc w:val="center"/>
              <w:rPr>
                <w:lang w:val="en-US"/>
              </w:rPr>
            </w:pPr>
            <w:r w:rsidRPr="006B7ECD">
              <w:rPr>
                <w:lang w:val="en-US"/>
              </w:rPr>
              <w:t>(4.1)</w:t>
            </w:r>
          </w:p>
        </w:tc>
      </w:tr>
    </w:tbl>
    <w:p w14:paraId="02553F30" w14:textId="07C2CF2A" w:rsidR="005F17E5" w:rsidRPr="006B7ECD" w:rsidRDefault="00A07E7E" w:rsidP="00F038E0">
      <w:pPr>
        <w:rPr>
          <w:lang w:val="en-US"/>
        </w:rPr>
      </w:pPr>
      <w:r w:rsidRPr="006B7ECD">
        <w:rPr>
          <w:lang w:val="en-US"/>
        </w:rPr>
        <w:t xml:space="preserve">Where </w:t>
      </w:r>
      <m:oMath>
        <m:r>
          <w:rPr>
            <w:rFonts w:ascii="Cambria Math" w:hAnsi="Cambria Math"/>
            <w:lang w:val="en-US"/>
          </w:rPr>
          <m:t>A</m:t>
        </m:r>
      </m:oMath>
      <w:r w:rsidRPr="006B7ECD">
        <w:rPr>
          <w:lang w:val="en-US"/>
        </w:rPr>
        <w:t xml:space="preserve"> </w:t>
      </w:r>
      <w:r w:rsidR="00160DBF">
        <w:rPr>
          <w:lang w:val="en-US"/>
        </w:rPr>
        <w:t>is</w:t>
      </w:r>
      <w:r w:rsidRPr="006B7ECD">
        <w:rPr>
          <w:lang w:val="en-US"/>
        </w:rPr>
        <w:t xml:space="preserve"> total assets, </w:t>
      </w:r>
      <m:oMath>
        <m:r>
          <w:rPr>
            <w:rFonts w:ascii="Cambria Math" w:hAnsi="Cambria Math"/>
            <w:lang w:val="en-US"/>
          </w:rPr>
          <m:t>L</m:t>
        </m:r>
      </m:oMath>
      <w:r w:rsidRPr="006B7ECD">
        <w:rPr>
          <w:lang w:val="en-US"/>
        </w:rPr>
        <w:t xml:space="preserve"> </w:t>
      </w:r>
      <w:r w:rsidR="00160DBF">
        <w:rPr>
          <w:lang w:val="en-US"/>
        </w:rPr>
        <w:t>is</w:t>
      </w:r>
      <w:r w:rsidRPr="006B7ECD">
        <w:rPr>
          <w:lang w:val="en-US"/>
        </w:rPr>
        <w:t xml:space="preserve"> total </w:t>
      </w:r>
      <w:r w:rsidR="00160DBF">
        <w:rPr>
          <w:lang w:val="en-US"/>
        </w:rPr>
        <w:t>liabilities</w:t>
      </w:r>
      <w:r w:rsidRPr="006B7ECD">
        <w:rPr>
          <w:lang w:val="en-US"/>
        </w:rPr>
        <w:t xml:space="preserve"> and </w:t>
      </w:r>
      <m:oMath>
        <m:r>
          <w:rPr>
            <w:rFonts w:ascii="Cambria Math" w:hAnsi="Cambria Math"/>
            <w:lang w:val="en-US"/>
          </w:rPr>
          <m:t>E</m:t>
        </m:r>
      </m:oMath>
      <w:r w:rsidRPr="006B7ECD">
        <w:rPr>
          <w:lang w:val="en-US"/>
        </w:rPr>
        <w:t xml:space="preserve"> </w:t>
      </w:r>
      <w:r w:rsidR="00160DBF">
        <w:rPr>
          <w:lang w:val="en-US"/>
        </w:rPr>
        <w:t xml:space="preserve">is </w:t>
      </w:r>
      <w:r w:rsidRPr="006B7ECD">
        <w:rPr>
          <w:lang w:val="en-US"/>
        </w:rPr>
        <w:t xml:space="preserve">total equity. </w:t>
      </w:r>
    </w:p>
    <w:p w14:paraId="1B65CA3D" w14:textId="661F3E55" w:rsidR="00A07E7E" w:rsidRPr="006B7ECD" w:rsidRDefault="23A15D22" w:rsidP="00F038E0">
      <w:pPr>
        <w:rPr>
          <w:lang w:val="en-US"/>
        </w:rPr>
      </w:pPr>
      <w:r w:rsidRPr="006B7ECD">
        <w:rPr>
          <w:lang w:val="en-US"/>
        </w:rPr>
        <w:t xml:space="preserve">Note </w:t>
      </w:r>
      <w:r w:rsidR="548910B6">
        <w:rPr>
          <w:lang w:val="en-US"/>
        </w:rPr>
        <w:t xml:space="preserve">that </w:t>
      </w:r>
      <w:r w:rsidRPr="006B7ECD">
        <w:rPr>
          <w:lang w:val="en-US"/>
        </w:rPr>
        <w:t>his is the first formula</w:t>
      </w:r>
      <w:r w:rsidR="28C8D679">
        <w:rPr>
          <w:lang w:val="en-US"/>
        </w:rPr>
        <w:t xml:space="preserve"> (the number following the full stop) in </w:t>
      </w:r>
      <w:r w:rsidR="009E596B">
        <w:rPr>
          <w:lang w:val="en-US"/>
        </w:rPr>
        <w:fldChar w:fldCharType="begin"/>
      </w:r>
      <w:r w:rsidR="009E596B">
        <w:rPr>
          <w:lang w:val="en-US"/>
        </w:rPr>
        <w:instrText xml:space="preserve"> REF _Ref94522253 \r \h </w:instrText>
      </w:r>
      <w:r w:rsidR="009E596B">
        <w:rPr>
          <w:lang w:val="en-US"/>
        </w:rPr>
      </w:r>
      <w:r w:rsidR="009E596B">
        <w:rPr>
          <w:lang w:val="en-US"/>
        </w:rPr>
        <w:fldChar w:fldCharType="separate"/>
      </w:r>
      <w:r w:rsidR="0EAACF21">
        <w:rPr>
          <w:lang w:val="en-US"/>
        </w:rPr>
        <w:t>CHAPTER 4</w:t>
      </w:r>
      <w:r w:rsidR="009E596B">
        <w:rPr>
          <w:lang w:val="en-US"/>
        </w:rPr>
        <w:fldChar w:fldCharType="end"/>
      </w:r>
      <w:r w:rsidR="548910B6">
        <w:rPr>
          <w:lang w:val="en-US"/>
        </w:rPr>
        <w:t xml:space="preserve"> (i.e. the formula number is also dependent on the chapter</w:t>
      </w:r>
      <w:r w:rsidR="28C8D679">
        <w:rPr>
          <w:lang w:val="en-US"/>
        </w:rPr>
        <w:t>)</w:t>
      </w:r>
      <w:r w:rsidRPr="006B7ECD">
        <w:rPr>
          <w:lang w:val="en-US"/>
        </w:rPr>
        <w:t>.</w:t>
      </w:r>
    </w:p>
    <w:p w14:paraId="746D1650" w14:textId="046A11AF" w:rsidR="2CD4B8BF" w:rsidRDefault="2CD4B8BF" w:rsidP="2AD07BEB">
      <w:pPr>
        <w:rPr>
          <w:lang w:val="en-US"/>
        </w:rPr>
      </w:pPr>
      <w:r w:rsidRPr="2AD07BEB">
        <w:rPr>
          <w:lang w:val="en-US"/>
        </w:rPr>
        <w:t>To assist with the spacing of an equation and the equation number, it is useful to add a two-column table into your document and then hide the borders.  The equation can then be inserted, using Word’s equation editor (refer to the “insert” tab), in the first column and the equation number in the second column.</w:t>
      </w:r>
    </w:p>
    <w:p w14:paraId="2B0C49AD" w14:textId="77777777" w:rsidR="00A07E7E" w:rsidRPr="00F95F20" w:rsidRDefault="00A07E7E" w:rsidP="00F038E0">
      <w:pPr>
        <w:rPr>
          <w:lang w:val="en-ZA"/>
        </w:rPr>
      </w:pPr>
    </w:p>
    <w:p w14:paraId="11732F38" w14:textId="392EB91A" w:rsidR="009B38DE" w:rsidRPr="006B7ECD" w:rsidRDefault="009B38DE" w:rsidP="00F038E0">
      <w:pPr>
        <w:pStyle w:val="Heading1"/>
      </w:pPr>
      <w:bookmarkStart w:id="139" w:name="_Toc242713221"/>
      <w:r w:rsidRPr="006B7ECD">
        <w:lastRenderedPageBreak/>
        <w:br/>
      </w:r>
      <w:bookmarkStart w:id="140" w:name="_Toc191465060"/>
      <w:bookmarkStart w:id="141" w:name="_Toc191465526"/>
      <w:bookmarkStart w:id="142" w:name="_Toc94523029"/>
      <w:r w:rsidR="0078662D" w:rsidRPr="006B7ECD">
        <w:t>S</w:t>
      </w:r>
      <w:r w:rsidR="00163AB4" w:rsidRPr="006B7ECD">
        <w:t>UMMARY, CONCLUSION AND RECOMMENDATIONS</w:t>
      </w:r>
      <w:bookmarkEnd w:id="139"/>
      <w:bookmarkEnd w:id="140"/>
      <w:bookmarkEnd w:id="141"/>
      <w:bookmarkEnd w:id="142"/>
    </w:p>
    <w:p w14:paraId="0AE721C2" w14:textId="0580CC6A" w:rsidR="001129A7" w:rsidRPr="006B7ECD" w:rsidRDefault="001129A7" w:rsidP="00C41ECC">
      <w:pPr>
        <w:pStyle w:val="Heading2"/>
      </w:pPr>
      <w:bookmarkStart w:id="143" w:name="_Toc242713222"/>
      <w:bookmarkStart w:id="144" w:name="_Toc94523030"/>
      <w:r w:rsidRPr="006B7ECD">
        <w:t>introduction</w:t>
      </w:r>
      <w:bookmarkEnd w:id="143"/>
      <w:bookmarkEnd w:id="144"/>
    </w:p>
    <w:p w14:paraId="6006BB9C" w14:textId="77777777" w:rsidR="009B38DE" w:rsidRPr="006B7ECD" w:rsidRDefault="00A77D2A" w:rsidP="00F038E0">
      <w:r w:rsidRPr="006B7ECD">
        <w:t>The conclusion chapte</w:t>
      </w:r>
      <w:r w:rsidR="00D80D31" w:rsidRPr="006B7ECD">
        <w:t>r provides the reader with the ‘</w:t>
      </w:r>
      <w:r w:rsidRPr="006B7ECD">
        <w:t>so what</w:t>
      </w:r>
      <w:r w:rsidR="00D80D31" w:rsidRPr="006B7ECD">
        <w:t>’</w:t>
      </w:r>
      <w:r w:rsidRPr="006B7ECD">
        <w:t xml:space="preserve"> and </w:t>
      </w:r>
      <w:r w:rsidR="00D80D31" w:rsidRPr="006B7ECD">
        <w:t>‘</w:t>
      </w:r>
      <w:r w:rsidRPr="006B7ECD">
        <w:t>now what</w:t>
      </w:r>
      <w:r w:rsidR="00D80D31" w:rsidRPr="006B7ECD">
        <w:t>’</w:t>
      </w:r>
      <w:r w:rsidRPr="006B7ECD">
        <w:t xml:space="preserve"> section. Do not neglect this part of your report</w:t>
      </w:r>
      <w:r w:rsidR="00D80D31" w:rsidRPr="006B7ECD">
        <w:t>. I</w:t>
      </w:r>
      <w:r w:rsidRPr="006B7ECD">
        <w:t>n essence this is the part where you show how much you have contributed to the body of knowledge of your field.</w:t>
      </w:r>
      <w:r w:rsidR="00D80D31" w:rsidRPr="006B7ECD">
        <w:t xml:space="preserve"> This is also the chapter that will be read by most people who scan your report.</w:t>
      </w:r>
    </w:p>
    <w:p w14:paraId="7D5828FC" w14:textId="37826B76" w:rsidR="00171C13" w:rsidRPr="006B7ECD" w:rsidRDefault="00171C13" w:rsidP="00C41ECC">
      <w:pPr>
        <w:pStyle w:val="Heading2"/>
      </w:pPr>
      <w:bookmarkStart w:id="145" w:name="_Toc242713223"/>
      <w:bookmarkStart w:id="146" w:name="_Toc94523031"/>
      <w:r w:rsidRPr="006B7ECD">
        <w:t>S</w:t>
      </w:r>
      <w:bookmarkEnd w:id="145"/>
      <w:r w:rsidR="00DE1E2F">
        <w:t>ummary of main findings</w:t>
      </w:r>
      <w:bookmarkEnd w:id="146"/>
    </w:p>
    <w:p w14:paraId="3A29392B" w14:textId="77777777" w:rsidR="00171C13" w:rsidRPr="006B7ECD" w:rsidRDefault="00171C13" w:rsidP="00F038E0"/>
    <w:p w14:paraId="5A82F691" w14:textId="580AA358" w:rsidR="00E86179" w:rsidRPr="006B7ECD" w:rsidRDefault="004E435A" w:rsidP="00C41ECC">
      <w:pPr>
        <w:pStyle w:val="Heading2"/>
      </w:pPr>
      <w:bookmarkStart w:id="147" w:name="_Toc242713224"/>
      <w:bookmarkStart w:id="148" w:name="_Toc94523032"/>
      <w:r w:rsidRPr="006B7ECD">
        <w:t>Policy implications</w:t>
      </w:r>
      <w:bookmarkEnd w:id="147"/>
      <w:bookmarkEnd w:id="148"/>
    </w:p>
    <w:p w14:paraId="6D3A119C" w14:textId="2B2958C9" w:rsidR="004E435A" w:rsidRPr="006B7ECD" w:rsidRDefault="004E435A" w:rsidP="00C41ECC">
      <w:pPr>
        <w:pStyle w:val="Heading3"/>
      </w:pPr>
      <w:bookmarkStart w:id="149" w:name="_Toc242713225"/>
      <w:bookmarkStart w:id="150" w:name="_Toc94523033"/>
      <w:r w:rsidRPr="006B7ECD">
        <w:t>Globally</w:t>
      </w:r>
      <w:bookmarkEnd w:id="149"/>
      <w:bookmarkEnd w:id="150"/>
    </w:p>
    <w:p w14:paraId="67C26DF4" w14:textId="6C3FED7C" w:rsidR="004E435A" w:rsidRPr="006B7ECD" w:rsidRDefault="004E435A" w:rsidP="00C41ECC">
      <w:pPr>
        <w:pStyle w:val="Heading3"/>
      </w:pPr>
      <w:bookmarkStart w:id="151" w:name="_Toc242713226"/>
      <w:bookmarkStart w:id="152" w:name="_Toc94523034"/>
      <w:r w:rsidRPr="006B7ECD">
        <w:t>South Africa</w:t>
      </w:r>
      <w:bookmarkEnd w:id="151"/>
      <w:bookmarkEnd w:id="152"/>
    </w:p>
    <w:p w14:paraId="29011337" w14:textId="7AEF339D" w:rsidR="004E435A" w:rsidRPr="006B7ECD" w:rsidRDefault="004E435A" w:rsidP="006B1896">
      <w:pPr>
        <w:pStyle w:val="Heading4"/>
      </w:pPr>
      <w:r w:rsidRPr="006B7ECD">
        <w:t>South Africa as a country</w:t>
      </w:r>
    </w:p>
    <w:p w14:paraId="294AFC33" w14:textId="5D908A99" w:rsidR="004E435A" w:rsidRPr="006B7ECD" w:rsidRDefault="004E435A" w:rsidP="00411422">
      <w:pPr>
        <w:pStyle w:val="Heading4"/>
      </w:pPr>
      <w:r w:rsidRPr="006B7ECD">
        <w:t>Western Cape</w:t>
      </w:r>
    </w:p>
    <w:p w14:paraId="3CB9F47D" w14:textId="77777777" w:rsidR="00237571" w:rsidRPr="006B7ECD" w:rsidRDefault="004E435A" w:rsidP="00F038E0">
      <w:r w:rsidRPr="006B7ECD">
        <w:t xml:space="preserve">The above is an example of a Heading 4 in the document. The </w:t>
      </w:r>
      <w:r w:rsidR="00237571" w:rsidRPr="006B7ECD">
        <w:t>Department</w:t>
      </w:r>
      <w:r w:rsidRPr="006B7ECD">
        <w:t xml:space="preserve"> guidelines limit you to </w:t>
      </w:r>
      <w:r w:rsidR="00D80D31" w:rsidRPr="006B7ECD">
        <w:t>four</w:t>
      </w:r>
      <w:r w:rsidRPr="006B7ECD">
        <w:t xml:space="preserve"> numbers in the heading.</w:t>
      </w:r>
      <w:r w:rsidR="00D80D31" w:rsidRPr="006B7ECD">
        <w:t xml:space="preserve"> </w:t>
      </w:r>
    </w:p>
    <w:p w14:paraId="44E52F95" w14:textId="4113BA27" w:rsidR="004E435A" w:rsidRPr="006B7ECD" w:rsidRDefault="00237571" w:rsidP="00F038E0">
      <w:r w:rsidRPr="006B7ECD">
        <w:t>W</w:t>
      </w:r>
      <w:r w:rsidR="00D80D31" w:rsidRPr="006B7ECD">
        <w:t xml:space="preserve">hen you refer to numbers smaller than ten, rather use the words. If you refer to larger numbers, you can use 25, 33 and 82. Also note that the </w:t>
      </w:r>
      <w:r w:rsidRPr="006B7ECD">
        <w:t>Department</w:t>
      </w:r>
      <w:r w:rsidR="00D80D31" w:rsidRPr="006B7ECD">
        <w:t xml:space="preserve"> prefers the use of the words per cent to the use of the % symbol when used in body text. </w:t>
      </w:r>
      <w:r w:rsidR="00B80304" w:rsidRPr="006B7ECD">
        <w:t>If you refer to numbers in brackets or in figures, the % symbol is acceptable.</w:t>
      </w:r>
      <w:r w:rsidR="00106ACD" w:rsidRPr="006B7ECD">
        <w:t xml:space="preserve"> Refer </w:t>
      </w:r>
      <w:r w:rsidR="006A0DEF" w:rsidRPr="006B7ECD">
        <w:t>to</w:t>
      </w:r>
      <w:r w:rsidR="009E596B">
        <w:t xml:space="preserve"> </w:t>
      </w:r>
      <w:r w:rsidR="009E596B">
        <w:fldChar w:fldCharType="begin"/>
      </w:r>
      <w:r w:rsidR="009E596B">
        <w:instrText xml:space="preserve"> REF _Ref94522278 \h </w:instrText>
      </w:r>
      <w:r w:rsidR="009E596B">
        <w:fldChar w:fldCharType="separate"/>
      </w:r>
      <w:r w:rsidR="009E596B">
        <w:t xml:space="preserve">Table </w:t>
      </w:r>
      <w:r w:rsidR="009E596B">
        <w:rPr>
          <w:noProof/>
        </w:rPr>
        <w:t>2</w:t>
      </w:r>
      <w:r w:rsidR="009E596B">
        <w:t>.</w:t>
      </w:r>
      <w:r w:rsidR="009E596B">
        <w:rPr>
          <w:noProof/>
        </w:rPr>
        <w:t>3</w:t>
      </w:r>
      <w:r w:rsidR="009E596B">
        <w:fldChar w:fldCharType="end"/>
      </w:r>
      <w:r w:rsidR="00106ACD" w:rsidRPr="006B7ECD">
        <w:t>.</w:t>
      </w:r>
    </w:p>
    <w:p w14:paraId="275F4E9B" w14:textId="0D21F663" w:rsidR="004E435A" w:rsidRPr="006B7ECD" w:rsidRDefault="004E435A" w:rsidP="00C41ECC">
      <w:pPr>
        <w:pStyle w:val="Heading2"/>
      </w:pPr>
      <w:bookmarkStart w:id="153" w:name="_Toc242713227"/>
      <w:bookmarkStart w:id="154" w:name="_Toc94523035"/>
      <w:r w:rsidRPr="006B7ECD">
        <w:t>Priorities going forward</w:t>
      </w:r>
      <w:bookmarkEnd w:id="153"/>
      <w:bookmarkEnd w:id="154"/>
    </w:p>
    <w:p w14:paraId="0E57643B" w14:textId="77777777" w:rsidR="004E435A" w:rsidRPr="006B7ECD" w:rsidRDefault="004E435A" w:rsidP="00F038E0"/>
    <w:p w14:paraId="49ACEFB1" w14:textId="6AF5EF88" w:rsidR="004E435A" w:rsidRPr="006B7ECD" w:rsidRDefault="004E435A" w:rsidP="00C41ECC">
      <w:pPr>
        <w:pStyle w:val="Heading2"/>
      </w:pPr>
      <w:bookmarkStart w:id="155" w:name="_Toc242713228"/>
      <w:bookmarkStart w:id="156" w:name="_Toc94523036"/>
      <w:r w:rsidRPr="006B7ECD">
        <w:t>Recommendations</w:t>
      </w:r>
      <w:bookmarkEnd w:id="155"/>
      <w:bookmarkEnd w:id="156"/>
    </w:p>
    <w:p w14:paraId="0A74455A" w14:textId="77777777" w:rsidR="004E435A" w:rsidRPr="006B7ECD" w:rsidRDefault="004E435A" w:rsidP="00F038E0"/>
    <w:p w14:paraId="29953E53" w14:textId="77F31DC1" w:rsidR="004E435A" w:rsidRPr="006B7ECD" w:rsidRDefault="004E435A" w:rsidP="00C41ECC">
      <w:pPr>
        <w:pStyle w:val="Heading2"/>
      </w:pPr>
      <w:bookmarkStart w:id="157" w:name="_Toc242713229"/>
      <w:bookmarkStart w:id="158" w:name="_Toc94523037"/>
      <w:r w:rsidRPr="006B7ECD">
        <w:t>Further research</w:t>
      </w:r>
      <w:bookmarkEnd w:id="157"/>
      <w:bookmarkEnd w:id="158"/>
    </w:p>
    <w:p w14:paraId="5D84CB92" w14:textId="77777777" w:rsidR="004E435A" w:rsidRPr="006B7ECD" w:rsidRDefault="004E435A" w:rsidP="00F038E0"/>
    <w:p w14:paraId="4A827C93" w14:textId="77777777" w:rsidR="009B38DE" w:rsidRPr="00187427" w:rsidRDefault="00B56420" w:rsidP="00187427">
      <w:pPr>
        <w:pStyle w:val="Sectionheading"/>
      </w:pPr>
      <w:bookmarkStart w:id="159" w:name="_Toc94523038"/>
      <w:r w:rsidRPr="00187427">
        <w:lastRenderedPageBreak/>
        <w:t>REFERENCES</w:t>
      </w:r>
      <w:bookmarkEnd w:id="159"/>
    </w:p>
    <w:p w14:paraId="0AF1F9C2" w14:textId="4B5BBE39" w:rsidR="002B2CC1" w:rsidRPr="006B7ECD" w:rsidRDefault="001129A7" w:rsidP="00F038E0">
      <w:r w:rsidRPr="006B7ECD">
        <w:t>List your sources here in alphabetical order</w:t>
      </w:r>
      <w:r w:rsidR="00A46C5A" w:rsidRPr="006B7ECD">
        <w:t xml:space="preserve"> (not subdivided in different categories)</w:t>
      </w:r>
      <w:r w:rsidR="00A77D2A" w:rsidRPr="006B7ECD">
        <w:t xml:space="preserve">. </w:t>
      </w:r>
      <w:r w:rsidR="0042152E" w:rsidRPr="006B7ECD">
        <w:t>Th</w:t>
      </w:r>
      <w:r w:rsidR="009C782E" w:rsidRPr="006B7ECD">
        <w:t>e</w:t>
      </w:r>
      <w:r w:rsidR="0042152E" w:rsidRPr="006B7ECD">
        <w:t xml:space="preserve"> </w:t>
      </w:r>
      <w:r w:rsidR="00B56420" w:rsidRPr="006B7ECD">
        <w:t>references</w:t>
      </w:r>
      <w:r w:rsidR="00D10225" w:rsidRPr="006B7ECD">
        <w:t xml:space="preserve"> (from Andersen below)</w:t>
      </w:r>
      <w:r w:rsidR="0042152E" w:rsidRPr="006B7ECD">
        <w:t xml:space="preserve"> </w:t>
      </w:r>
      <w:r w:rsidR="00B56420" w:rsidRPr="006B7ECD">
        <w:t>are</w:t>
      </w:r>
      <w:r w:rsidR="0042152E" w:rsidRPr="006B7ECD">
        <w:t xml:space="preserve"> formatted in </w:t>
      </w:r>
      <w:r w:rsidR="009C782E" w:rsidRPr="006B7ECD">
        <w:t>16</w:t>
      </w:r>
      <w:r w:rsidR="007F2864" w:rsidRPr="006B7ECD">
        <w:t> </w:t>
      </w:r>
      <w:r w:rsidR="009C782E" w:rsidRPr="006B7ECD">
        <w:t xml:space="preserve">pt </w:t>
      </w:r>
      <w:r w:rsidR="0042152E" w:rsidRPr="006B7ECD">
        <w:t>spacing</w:t>
      </w:r>
      <w:r w:rsidR="009C782E" w:rsidRPr="006B7ECD">
        <w:t xml:space="preserve"> which is between single and one-and-a-half spacing, with 12</w:t>
      </w:r>
      <w:r w:rsidR="007F2864" w:rsidRPr="006B7ECD">
        <w:t> </w:t>
      </w:r>
      <w:r w:rsidR="009C782E" w:rsidRPr="006B7ECD">
        <w:t>pt space after to define each source</w:t>
      </w:r>
      <w:r w:rsidR="0042152E" w:rsidRPr="006B7ECD">
        <w:t>.</w:t>
      </w:r>
      <w:r w:rsidR="00DE5A11" w:rsidRPr="006B7ECD">
        <w:t xml:space="preserve"> It is left </w:t>
      </w:r>
      <w:r w:rsidR="009C782E" w:rsidRPr="006B7ECD">
        <w:t>aligned</w:t>
      </w:r>
      <w:r w:rsidR="007F2864" w:rsidRPr="006B7ECD">
        <w:t xml:space="preserve"> to keep</w:t>
      </w:r>
      <w:r w:rsidR="00DE5A11" w:rsidRPr="006B7ECD">
        <w:t xml:space="preserve"> electronic references </w:t>
      </w:r>
      <w:r w:rsidR="007F2864" w:rsidRPr="006B7ECD">
        <w:t>from</w:t>
      </w:r>
      <w:r w:rsidR="00DE5A11" w:rsidRPr="006B7ECD">
        <w:t xml:space="preserve"> stretch</w:t>
      </w:r>
      <w:r w:rsidR="007F2864" w:rsidRPr="006B7ECD">
        <w:t>ing</w:t>
      </w:r>
      <w:r w:rsidR="00DE5A11" w:rsidRPr="006B7ECD">
        <w:t xml:space="preserve"> too wide across the </w:t>
      </w:r>
      <w:r w:rsidR="007F2864" w:rsidRPr="006B7ECD">
        <w:t>width of the page</w:t>
      </w:r>
      <w:r w:rsidR="00C11934" w:rsidRPr="006B7ECD">
        <w:t xml:space="preserve"> but the second line is left “hanging” at 0.63cm</w:t>
      </w:r>
      <w:r w:rsidR="007F2864" w:rsidRPr="006B7ECD">
        <w:t>.</w:t>
      </w:r>
      <w:r w:rsidR="000C6BA6" w:rsidRPr="006B7ECD">
        <w:t xml:space="preserve"> Refer to the style sheet named ‘USB </w:t>
      </w:r>
      <w:r w:rsidR="00B56420" w:rsidRPr="006B7ECD">
        <w:t>References</w:t>
      </w:r>
      <w:r w:rsidR="000C6BA6" w:rsidRPr="006B7ECD">
        <w:t>’.</w:t>
      </w:r>
      <w:r w:rsidR="002B2CC1" w:rsidRPr="006B7ECD">
        <w:t xml:space="preserve"> Start with formatting all your resources in this style and then format the words required in italics or bold according to the examples in the guide. </w:t>
      </w:r>
      <w:r w:rsidR="00DD4E0F" w:rsidRPr="006B7ECD">
        <w:t>Note that where you have two references in the same year, use a and b to distinguish</w:t>
      </w:r>
      <w:r w:rsidR="00723539" w:rsidRPr="006B7ECD">
        <w:t xml:space="preserve"> between the two</w:t>
      </w:r>
    </w:p>
    <w:p w14:paraId="00073F9A" w14:textId="77777777" w:rsidR="008E4224" w:rsidRPr="006B7ECD" w:rsidRDefault="002B2CC1" w:rsidP="00F038E0">
      <w:r w:rsidRPr="006B7ECD">
        <w:t xml:space="preserve">The </w:t>
      </w:r>
      <w:r w:rsidR="00B90116" w:rsidRPr="006B7ECD">
        <w:t xml:space="preserve">research assignment </w:t>
      </w:r>
      <w:r w:rsidRPr="006B7ECD">
        <w:t xml:space="preserve">guide provides more information about each type of document, such as books, journal articles and electronic references. </w:t>
      </w:r>
    </w:p>
    <w:p w14:paraId="311FAC4C" w14:textId="77777777" w:rsidR="00E4525C" w:rsidRPr="006B7ECD" w:rsidRDefault="00E4525C" w:rsidP="00E4525C">
      <w:r w:rsidRPr="006B7ECD">
        <w:t xml:space="preserve">When referring to websites it is very important to verify the quality of the information referred to. Anybody can start a website and post any idea on that site. That does not make it a good source. Hence the reputation of the author or owner of the website is important in determining the quality of the information. Preferably articles referred to should have an author, and the article should have a date when it was published. If the author cannot be identified nor can a date of publication be identified, it could well be an indication of the lack of quality of the source. If the document referred to does not have a date, the copyright date of the website can be used </w:t>
      </w:r>
      <w:r w:rsidRPr="006B7ECD">
        <w:rPr>
          <w:i/>
        </w:rPr>
        <w:t>in lieu</w:t>
      </w:r>
      <w:r w:rsidRPr="006B7ECD">
        <w:t xml:space="preserve"> of the article date. If the author of the article is not identified, the owner of the website (company or association, for instance “The Economist”) should be identified as the author or owner and referenced accordingly.</w:t>
      </w:r>
    </w:p>
    <w:p w14:paraId="27219FAD" w14:textId="77777777" w:rsidR="00E4525C" w:rsidRPr="006B7ECD" w:rsidRDefault="00E4525C" w:rsidP="00E4525C">
      <w:r w:rsidRPr="006B7ECD">
        <w:t>Always reference the author and date of publication where possible.</w:t>
      </w:r>
    </w:p>
    <w:p w14:paraId="4FF77C93" w14:textId="454E8E8E" w:rsidR="00E4525C" w:rsidRDefault="00E4525C" w:rsidP="00E4525C">
      <w:r w:rsidRPr="006B7ECD">
        <w:t>If no date is available for the publication, rather say “no date”</w:t>
      </w:r>
      <w:r w:rsidR="00884BC4">
        <w:t xml:space="preserve">, </w:t>
      </w:r>
      <w:r w:rsidRPr="006B7ECD">
        <w:t>but still show the date you accessed the information in your references</w:t>
      </w:r>
      <w:r w:rsidR="00510B9C" w:rsidRPr="006B7ECD">
        <w:t>.</w:t>
      </w:r>
    </w:p>
    <w:p w14:paraId="637F3BAC" w14:textId="3D173B65" w:rsidR="00ED05CA" w:rsidRDefault="00ED05CA" w:rsidP="00ED05CA">
      <w:r>
        <w:t>It is advised to make use of a reference management system, such as Mendeley. Refer to the Introduction to Mendeley slides on SUNLearn.</w:t>
      </w:r>
    </w:p>
    <w:p w14:paraId="71BFBB3E" w14:textId="77777777" w:rsidR="00ED05CA" w:rsidRPr="006B7ECD" w:rsidRDefault="00ED05CA" w:rsidP="00E4525C"/>
    <w:p w14:paraId="28043532" w14:textId="77777777" w:rsidR="008E4224" w:rsidRPr="00187427" w:rsidRDefault="008E4224" w:rsidP="00187427">
      <w:pPr>
        <w:pStyle w:val="Sectionheading"/>
      </w:pPr>
      <w:bookmarkStart w:id="160" w:name="_Toc240964751"/>
      <w:bookmarkStart w:id="161" w:name="_Ref242001577"/>
      <w:bookmarkStart w:id="162" w:name="_Ref242001747"/>
      <w:bookmarkStart w:id="163" w:name="_Toc242713231"/>
      <w:bookmarkStart w:id="164" w:name="_Toc94523039"/>
      <w:r w:rsidRPr="00187427">
        <w:lastRenderedPageBreak/>
        <w:t>A</w:t>
      </w:r>
      <w:r w:rsidR="004F79F4" w:rsidRPr="00187427">
        <w:t xml:space="preserve">PPENDIX </w:t>
      </w:r>
      <w:r w:rsidRPr="00187427">
        <w:t>A:</w:t>
      </w:r>
      <w:r w:rsidRPr="00187427">
        <w:br/>
      </w:r>
      <w:bookmarkEnd w:id="160"/>
      <w:bookmarkEnd w:id="161"/>
      <w:r w:rsidR="004F79F4" w:rsidRPr="00187427">
        <w:t>QUESTIONNAIRE</w:t>
      </w:r>
      <w:bookmarkEnd w:id="162"/>
      <w:bookmarkEnd w:id="163"/>
      <w:bookmarkEnd w:id="164"/>
    </w:p>
    <w:p w14:paraId="4479988E" w14:textId="77777777" w:rsidR="00A9104C" w:rsidRPr="006B7ECD" w:rsidRDefault="008E4224" w:rsidP="00F038E0">
      <w:r w:rsidRPr="006B7ECD">
        <w:t>This is how an appendix is given. It has a heading just like a chapter and title describing the appendix. Whenever it is referred to in the main section of the report, it is referred to as Appendix A.</w:t>
      </w:r>
    </w:p>
    <w:p w14:paraId="07DE4DD1" w14:textId="77777777" w:rsidR="008E4224" w:rsidRPr="006B7ECD" w:rsidRDefault="008E4224" w:rsidP="00F038E0">
      <w:r w:rsidRPr="006B7ECD">
        <w:t>This might include your questionnaire, feedback from respondents, maps, etc.</w:t>
      </w:r>
    </w:p>
    <w:p w14:paraId="66DD7323" w14:textId="1901C085" w:rsidR="0005619B" w:rsidRPr="006B7ECD" w:rsidRDefault="00F23668" w:rsidP="006B1896">
      <w:r w:rsidRPr="006B7ECD">
        <w:t xml:space="preserve">If you have any figures or tables here, number the according to the appendix, </w:t>
      </w:r>
      <w:r w:rsidR="00E61273" w:rsidRPr="006B7ECD">
        <w:t>e.g.</w:t>
      </w:r>
      <w:r w:rsidRPr="006B7ECD">
        <w:t xml:space="preserve"> Figure A.1 would be the first figure in Appendix A.</w:t>
      </w:r>
    </w:p>
    <w:p w14:paraId="401F1F67" w14:textId="77777777" w:rsidR="00EB6B43" w:rsidRPr="00187427" w:rsidRDefault="00EB6B43" w:rsidP="00187427">
      <w:pPr>
        <w:pStyle w:val="Sectionheading"/>
      </w:pPr>
      <w:bookmarkStart w:id="165" w:name="_Toc242713232"/>
      <w:bookmarkStart w:id="166" w:name="_Toc94523040"/>
      <w:r w:rsidRPr="00187427">
        <w:lastRenderedPageBreak/>
        <w:t>APPENDIX B:</w:t>
      </w:r>
      <w:r w:rsidRPr="00187427">
        <w:br/>
        <w:t>USB STYLE SHEETS</w:t>
      </w:r>
      <w:bookmarkEnd w:id="165"/>
      <w:bookmarkEnd w:id="166"/>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6"/>
        <w:gridCol w:w="5210"/>
      </w:tblGrid>
      <w:tr w:rsidR="00EB6B43" w:rsidRPr="006B7ECD" w14:paraId="6B991C32" w14:textId="77777777" w:rsidTr="00C17154">
        <w:trPr>
          <w:jc w:val="center"/>
        </w:trPr>
        <w:tc>
          <w:tcPr>
            <w:tcW w:w="4264" w:type="dxa"/>
          </w:tcPr>
          <w:p w14:paraId="05049374" w14:textId="77777777" w:rsidR="00EB6B43" w:rsidRPr="006B7ECD" w:rsidRDefault="00EB6B43" w:rsidP="00F038E0">
            <w:pPr>
              <w:pStyle w:val="USBTabletextcolumnheading"/>
            </w:pPr>
            <w:r w:rsidRPr="006B7ECD">
              <w:lastRenderedPageBreak/>
              <w:t>Name of style sheet</w:t>
            </w:r>
          </w:p>
        </w:tc>
        <w:tc>
          <w:tcPr>
            <w:tcW w:w="5375" w:type="dxa"/>
          </w:tcPr>
          <w:p w14:paraId="1B99853C" w14:textId="77777777" w:rsidR="00EB6B43" w:rsidRPr="006B7ECD" w:rsidRDefault="00EB6B43" w:rsidP="00F038E0">
            <w:pPr>
              <w:pStyle w:val="USBTabletextcolumnheading"/>
            </w:pPr>
            <w:r w:rsidRPr="006B7ECD">
              <w:t>Where the style sheet should be used</w:t>
            </w:r>
          </w:p>
        </w:tc>
      </w:tr>
      <w:tr w:rsidR="00EB6B43" w:rsidRPr="006B7ECD" w14:paraId="16C75D34" w14:textId="77777777" w:rsidTr="00C17154">
        <w:trPr>
          <w:jc w:val="center"/>
        </w:trPr>
        <w:tc>
          <w:tcPr>
            <w:tcW w:w="4264" w:type="dxa"/>
          </w:tcPr>
          <w:p w14:paraId="6BDB9C5A" w14:textId="77777777" w:rsidR="00EB6B43" w:rsidRPr="006B7ECD" w:rsidRDefault="00EB6B43" w:rsidP="00F038E0">
            <w:pPr>
              <w:pStyle w:val="USBTabletext"/>
            </w:pPr>
            <w:r w:rsidRPr="006B7ECD">
              <w:t>Heading 1</w:t>
            </w:r>
          </w:p>
        </w:tc>
        <w:tc>
          <w:tcPr>
            <w:tcW w:w="5375" w:type="dxa"/>
          </w:tcPr>
          <w:p w14:paraId="630A2201" w14:textId="62F3F965" w:rsidR="00EB6B43" w:rsidRPr="006B7ECD" w:rsidRDefault="00EB6B43" w:rsidP="00F038E0">
            <w:pPr>
              <w:pStyle w:val="USBTabletext"/>
            </w:pPr>
            <w:r w:rsidRPr="006B7ECD">
              <w:t>Roman page headings</w:t>
            </w:r>
            <w:r w:rsidR="005D2B5E" w:rsidRPr="006B7ECD">
              <w:t xml:space="preserve"> </w:t>
            </w:r>
            <w:r w:rsidR="000738A7" w:rsidRPr="006B7ECD">
              <w:t>and chapter</w:t>
            </w:r>
            <w:r w:rsidRPr="006B7ECD">
              <w:t xml:space="preserve"> headings</w:t>
            </w:r>
          </w:p>
        </w:tc>
      </w:tr>
      <w:tr w:rsidR="00EB6B43" w:rsidRPr="006B7ECD" w14:paraId="535326CD" w14:textId="77777777" w:rsidTr="00C17154">
        <w:trPr>
          <w:jc w:val="center"/>
        </w:trPr>
        <w:tc>
          <w:tcPr>
            <w:tcW w:w="4264" w:type="dxa"/>
          </w:tcPr>
          <w:p w14:paraId="794F4963" w14:textId="77777777" w:rsidR="00EB6B43" w:rsidRPr="006B7ECD" w:rsidRDefault="00EB6B43" w:rsidP="00F038E0">
            <w:pPr>
              <w:pStyle w:val="USBTabletext"/>
            </w:pPr>
            <w:r w:rsidRPr="006B7ECD">
              <w:t>Heading 2</w:t>
            </w:r>
          </w:p>
        </w:tc>
        <w:tc>
          <w:tcPr>
            <w:tcW w:w="5375" w:type="dxa"/>
          </w:tcPr>
          <w:p w14:paraId="71BF4F53" w14:textId="77777777" w:rsidR="00EB6B43" w:rsidRPr="006B7ECD" w:rsidRDefault="00EB6B43" w:rsidP="00F038E0">
            <w:pPr>
              <w:pStyle w:val="USBTabletext"/>
            </w:pPr>
            <w:r w:rsidRPr="006B7ECD">
              <w:t>1.1 HEADINGS</w:t>
            </w:r>
          </w:p>
        </w:tc>
      </w:tr>
      <w:tr w:rsidR="00EB6B43" w:rsidRPr="006B7ECD" w14:paraId="5869D798" w14:textId="77777777" w:rsidTr="00C17154">
        <w:trPr>
          <w:jc w:val="center"/>
        </w:trPr>
        <w:tc>
          <w:tcPr>
            <w:tcW w:w="4264" w:type="dxa"/>
          </w:tcPr>
          <w:p w14:paraId="380465DB" w14:textId="77777777" w:rsidR="00EB6B43" w:rsidRPr="006B7ECD" w:rsidRDefault="00EB6B43" w:rsidP="00F038E0">
            <w:pPr>
              <w:pStyle w:val="USBTabletext"/>
            </w:pPr>
            <w:r w:rsidRPr="006B7ECD">
              <w:t>Heading 3</w:t>
            </w:r>
          </w:p>
        </w:tc>
        <w:tc>
          <w:tcPr>
            <w:tcW w:w="5375" w:type="dxa"/>
          </w:tcPr>
          <w:p w14:paraId="1BC4652B" w14:textId="77777777" w:rsidR="00EB6B43" w:rsidRPr="006B7ECD" w:rsidRDefault="00EB6B43" w:rsidP="00F038E0">
            <w:pPr>
              <w:pStyle w:val="USBTabletext"/>
            </w:pPr>
            <w:r w:rsidRPr="006B7ECD">
              <w:t>1.1.1 Headings</w:t>
            </w:r>
          </w:p>
        </w:tc>
      </w:tr>
      <w:tr w:rsidR="00EB6B43" w:rsidRPr="006B7ECD" w14:paraId="24133639" w14:textId="77777777" w:rsidTr="00C17154">
        <w:trPr>
          <w:jc w:val="center"/>
        </w:trPr>
        <w:tc>
          <w:tcPr>
            <w:tcW w:w="4264" w:type="dxa"/>
          </w:tcPr>
          <w:p w14:paraId="6F80CC2A" w14:textId="77777777" w:rsidR="00EB6B43" w:rsidRPr="006B7ECD" w:rsidRDefault="00EB6B43" w:rsidP="00F038E0">
            <w:pPr>
              <w:pStyle w:val="USBTabletext"/>
            </w:pPr>
            <w:r w:rsidRPr="006B7ECD">
              <w:t>Heading 4</w:t>
            </w:r>
          </w:p>
        </w:tc>
        <w:tc>
          <w:tcPr>
            <w:tcW w:w="5375" w:type="dxa"/>
          </w:tcPr>
          <w:p w14:paraId="3B256151" w14:textId="77777777" w:rsidR="00EB6B43" w:rsidRPr="006B7ECD" w:rsidRDefault="00EB6B43" w:rsidP="00F038E0">
            <w:pPr>
              <w:pStyle w:val="USBTabletext"/>
            </w:pPr>
            <w:r w:rsidRPr="006B7ECD">
              <w:t>1.1.1.1 Headings</w:t>
            </w:r>
          </w:p>
        </w:tc>
      </w:tr>
      <w:tr w:rsidR="00EB6B43" w:rsidRPr="006B7ECD" w14:paraId="140593FB" w14:textId="77777777" w:rsidTr="00C17154">
        <w:trPr>
          <w:jc w:val="center"/>
        </w:trPr>
        <w:tc>
          <w:tcPr>
            <w:tcW w:w="4264" w:type="dxa"/>
          </w:tcPr>
          <w:p w14:paraId="1013DB5D" w14:textId="77777777" w:rsidR="00EB6B43" w:rsidRPr="006B7ECD" w:rsidRDefault="00EB6B43" w:rsidP="00F038E0">
            <w:pPr>
              <w:pStyle w:val="USBTabletext"/>
            </w:pPr>
            <w:r w:rsidRPr="006B7ECD">
              <w:t>Normal</w:t>
            </w:r>
          </w:p>
        </w:tc>
        <w:tc>
          <w:tcPr>
            <w:tcW w:w="5375" w:type="dxa"/>
          </w:tcPr>
          <w:p w14:paraId="64D32A2B" w14:textId="34A058F9" w:rsidR="00EB6B43" w:rsidRPr="006B7ECD" w:rsidRDefault="00EB6B43" w:rsidP="00F038E0">
            <w:pPr>
              <w:pStyle w:val="USBTabletext"/>
            </w:pPr>
            <w:r w:rsidRPr="006B7ECD">
              <w:t>Body text</w:t>
            </w:r>
            <w:r w:rsidR="00E84F8E" w:rsidRPr="006B7ECD">
              <w:t xml:space="preserve"> in 11pt </w:t>
            </w:r>
            <w:r w:rsidR="00E92114">
              <w:t>Cambria</w:t>
            </w:r>
            <w:r w:rsidR="00E84F8E" w:rsidRPr="006B7ECD">
              <w:t>, 1.5 spacing, 6 pt after paragraph</w:t>
            </w:r>
          </w:p>
        </w:tc>
      </w:tr>
      <w:tr w:rsidR="007072F0" w:rsidRPr="006B7ECD" w14:paraId="4FFE708B" w14:textId="77777777" w:rsidTr="00C17154">
        <w:trPr>
          <w:jc w:val="center"/>
        </w:trPr>
        <w:tc>
          <w:tcPr>
            <w:tcW w:w="4264" w:type="dxa"/>
          </w:tcPr>
          <w:p w14:paraId="350ACE4A" w14:textId="77777777" w:rsidR="007072F0" w:rsidRPr="006B7ECD" w:rsidRDefault="007072F0" w:rsidP="00F038E0">
            <w:pPr>
              <w:pStyle w:val="USBTabletext"/>
            </w:pPr>
            <w:r w:rsidRPr="006B7ECD">
              <w:t>USB Bullets</w:t>
            </w:r>
          </w:p>
        </w:tc>
        <w:tc>
          <w:tcPr>
            <w:tcW w:w="5375" w:type="dxa"/>
          </w:tcPr>
          <w:p w14:paraId="7A98B902" w14:textId="77777777" w:rsidR="007072F0" w:rsidRPr="006B7ECD" w:rsidRDefault="007072F0" w:rsidP="00F038E0">
            <w:pPr>
              <w:pStyle w:val="USBTabletext"/>
            </w:pPr>
            <w:r w:rsidRPr="006B7ECD">
              <w:t>Bulleted lists</w:t>
            </w:r>
          </w:p>
        </w:tc>
      </w:tr>
      <w:tr w:rsidR="007072F0" w:rsidRPr="006B7ECD" w14:paraId="6BEF703F" w14:textId="77777777" w:rsidTr="00C17154">
        <w:trPr>
          <w:jc w:val="center"/>
        </w:trPr>
        <w:tc>
          <w:tcPr>
            <w:tcW w:w="4264" w:type="dxa"/>
          </w:tcPr>
          <w:p w14:paraId="6F307735" w14:textId="77777777" w:rsidR="007072F0" w:rsidRPr="006B7ECD" w:rsidRDefault="007072F0" w:rsidP="00F038E0">
            <w:pPr>
              <w:pStyle w:val="USBTabletext"/>
            </w:pPr>
            <w:r w:rsidRPr="006B7ECD">
              <w:t>USB Bullet last</w:t>
            </w:r>
          </w:p>
        </w:tc>
        <w:tc>
          <w:tcPr>
            <w:tcW w:w="5375" w:type="dxa"/>
          </w:tcPr>
          <w:p w14:paraId="315A2FFB" w14:textId="77777777" w:rsidR="007072F0" w:rsidRPr="006B7ECD" w:rsidRDefault="007072F0" w:rsidP="00F038E0">
            <w:pPr>
              <w:pStyle w:val="USBTabletext"/>
            </w:pPr>
            <w:r w:rsidRPr="006B7ECD">
              <w:t>Last bullet of list</w:t>
            </w:r>
            <w:r w:rsidR="00E84F8E" w:rsidRPr="006B7ECD">
              <w:t xml:space="preserve"> with space after</w:t>
            </w:r>
          </w:p>
        </w:tc>
      </w:tr>
      <w:tr w:rsidR="007072F0" w:rsidRPr="006B7ECD" w14:paraId="321B97B5" w14:textId="77777777" w:rsidTr="00C17154">
        <w:trPr>
          <w:jc w:val="center"/>
        </w:trPr>
        <w:tc>
          <w:tcPr>
            <w:tcW w:w="4264" w:type="dxa"/>
          </w:tcPr>
          <w:p w14:paraId="5BB20657" w14:textId="77777777" w:rsidR="007072F0" w:rsidRPr="006B7ECD" w:rsidRDefault="007072F0" w:rsidP="00F038E0">
            <w:pPr>
              <w:pStyle w:val="USBTabletext"/>
            </w:pPr>
            <w:r w:rsidRPr="006B7ECD">
              <w:t>USB Chapter</w:t>
            </w:r>
          </w:p>
        </w:tc>
        <w:tc>
          <w:tcPr>
            <w:tcW w:w="5375" w:type="dxa"/>
          </w:tcPr>
          <w:p w14:paraId="57AA0F58" w14:textId="4AB80047" w:rsidR="007072F0" w:rsidRPr="006B7ECD" w:rsidRDefault="007072F0" w:rsidP="00B90116">
            <w:pPr>
              <w:pStyle w:val="USBTabletext"/>
            </w:pPr>
            <w:r w:rsidRPr="006B7ECD">
              <w:t>Title of the report</w:t>
            </w:r>
            <w:r w:rsidR="00E84F8E" w:rsidRPr="006B7ECD">
              <w:t xml:space="preserve"> in 12 pt </w:t>
            </w:r>
            <w:r w:rsidR="00E92114">
              <w:t>Cambria</w:t>
            </w:r>
          </w:p>
        </w:tc>
      </w:tr>
      <w:tr w:rsidR="003E554D" w:rsidRPr="006B7ECD" w14:paraId="7CD9DC6F" w14:textId="77777777" w:rsidTr="00C17154">
        <w:trPr>
          <w:jc w:val="center"/>
        </w:trPr>
        <w:tc>
          <w:tcPr>
            <w:tcW w:w="4264" w:type="dxa"/>
          </w:tcPr>
          <w:p w14:paraId="6797D471" w14:textId="77777777" w:rsidR="003E554D" w:rsidRPr="006B7ECD" w:rsidRDefault="003E554D" w:rsidP="00F038E0">
            <w:pPr>
              <w:pStyle w:val="USBTabletext"/>
            </w:pPr>
            <w:r w:rsidRPr="006B7ECD">
              <w:t>USB Copyright</w:t>
            </w:r>
          </w:p>
        </w:tc>
        <w:tc>
          <w:tcPr>
            <w:tcW w:w="5375" w:type="dxa"/>
          </w:tcPr>
          <w:p w14:paraId="46BDDD26" w14:textId="77777777" w:rsidR="003E554D" w:rsidRPr="006B7ECD" w:rsidRDefault="003E554D" w:rsidP="00F038E0">
            <w:pPr>
              <w:pStyle w:val="USBTabletext"/>
            </w:pPr>
            <w:r w:rsidRPr="006B7ECD">
              <w:t>Copyright line on bottom of Declaration page 2, centred</w:t>
            </w:r>
          </w:p>
        </w:tc>
      </w:tr>
      <w:tr w:rsidR="007072F0" w:rsidRPr="006B7ECD" w14:paraId="4B949FA7" w14:textId="77777777" w:rsidTr="00C17154">
        <w:trPr>
          <w:jc w:val="center"/>
        </w:trPr>
        <w:tc>
          <w:tcPr>
            <w:tcW w:w="4264" w:type="dxa"/>
          </w:tcPr>
          <w:p w14:paraId="4CEA822A" w14:textId="77777777" w:rsidR="007072F0" w:rsidRPr="006B7ECD" w:rsidRDefault="007072F0" w:rsidP="00F038E0">
            <w:pPr>
              <w:pStyle w:val="USBTabletext"/>
            </w:pPr>
            <w:r w:rsidRPr="006B7ECD">
              <w:t>USB Figure heading</w:t>
            </w:r>
          </w:p>
        </w:tc>
        <w:tc>
          <w:tcPr>
            <w:tcW w:w="5375" w:type="dxa"/>
          </w:tcPr>
          <w:p w14:paraId="5B905834" w14:textId="77777777" w:rsidR="007072F0" w:rsidRPr="006B7ECD" w:rsidRDefault="007072F0" w:rsidP="00F038E0">
            <w:pPr>
              <w:pStyle w:val="USBTabletext"/>
            </w:pPr>
            <w:r w:rsidRPr="006B7ECD">
              <w:t>Heading of a figure</w:t>
            </w:r>
          </w:p>
        </w:tc>
      </w:tr>
      <w:tr w:rsidR="00A05F48" w:rsidRPr="006B7ECD" w14:paraId="5D479B29" w14:textId="77777777" w:rsidTr="00C17154">
        <w:trPr>
          <w:jc w:val="center"/>
        </w:trPr>
        <w:tc>
          <w:tcPr>
            <w:tcW w:w="4264" w:type="dxa"/>
          </w:tcPr>
          <w:p w14:paraId="1FBD9E90" w14:textId="77777777" w:rsidR="00A05F48" w:rsidRPr="006B7ECD" w:rsidRDefault="00A05F48" w:rsidP="00F038E0">
            <w:pPr>
              <w:pStyle w:val="USBTabletext"/>
            </w:pPr>
            <w:r w:rsidRPr="006B7ECD">
              <w:t>USB Figure itself</w:t>
            </w:r>
          </w:p>
        </w:tc>
        <w:tc>
          <w:tcPr>
            <w:tcW w:w="5375" w:type="dxa"/>
          </w:tcPr>
          <w:p w14:paraId="4878CC6F" w14:textId="77777777" w:rsidR="00A05F48" w:rsidRPr="006B7ECD" w:rsidRDefault="00A05F48" w:rsidP="00F038E0">
            <w:pPr>
              <w:pStyle w:val="USBTabletext"/>
            </w:pPr>
            <w:r w:rsidRPr="006B7ECD">
              <w:t>Figure in line with text, centred</w:t>
            </w:r>
          </w:p>
        </w:tc>
      </w:tr>
      <w:tr w:rsidR="00F946E3" w:rsidRPr="006B7ECD" w14:paraId="7DFE8C87" w14:textId="77777777" w:rsidTr="00C17154">
        <w:trPr>
          <w:jc w:val="center"/>
        </w:trPr>
        <w:tc>
          <w:tcPr>
            <w:tcW w:w="4264" w:type="dxa"/>
          </w:tcPr>
          <w:p w14:paraId="1F184FC2" w14:textId="77777777" w:rsidR="00F946E3" w:rsidRPr="006B7ECD" w:rsidRDefault="00F946E3" w:rsidP="00F038E0">
            <w:pPr>
              <w:pStyle w:val="USBTabletext"/>
            </w:pPr>
            <w:r w:rsidRPr="006B7ECD">
              <w:t>USB Figure source</w:t>
            </w:r>
          </w:p>
        </w:tc>
        <w:tc>
          <w:tcPr>
            <w:tcW w:w="5375" w:type="dxa"/>
          </w:tcPr>
          <w:p w14:paraId="02B8937B" w14:textId="77777777" w:rsidR="00F946E3" w:rsidRPr="006B7ECD" w:rsidRDefault="00F946E3" w:rsidP="00F038E0">
            <w:pPr>
              <w:pStyle w:val="USBTabletext"/>
            </w:pPr>
            <w:r w:rsidRPr="006B7ECD">
              <w:t>Source below a figure</w:t>
            </w:r>
          </w:p>
        </w:tc>
      </w:tr>
      <w:tr w:rsidR="004D0891" w:rsidRPr="006B7ECD" w14:paraId="37F582D3" w14:textId="77777777" w:rsidTr="00C17154">
        <w:trPr>
          <w:jc w:val="center"/>
        </w:trPr>
        <w:tc>
          <w:tcPr>
            <w:tcW w:w="4264" w:type="dxa"/>
          </w:tcPr>
          <w:p w14:paraId="296215C0" w14:textId="77777777" w:rsidR="004D0891" w:rsidRPr="006B7ECD" w:rsidRDefault="004D0891" w:rsidP="00F038E0">
            <w:pPr>
              <w:pStyle w:val="USBTabletext"/>
            </w:pPr>
            <w:r w:rsidRPr="006B7ECD">
              <w:t>USB Figure text</w:t>
            </w:r>
          </w:p>
        </w:tc>
        <w:tc>
          <w:tcPr>
            <w:tcW w:w="5375" w:type="dxa"/>
          </w:tcPr>
          <w:p w14:paraId="32E93726" w14:textId="74BB9E9A" w:rsidR="004D0891" w:rsidRPr="006B7ECD" w:rsidRDefault="004D0891" w:rsidP="00F038E0">
            <w:pPr>
              <w:pStyle w:val="USBTabletext"/>
            </w:pPr>
            <w:r w:rsidRPr="006B7ECD">
              <w:t xml:space="preserve">Single spaced paragraph in 10 point </w:t>
            </w:r>
            <w:r w:rsidR="00E92114">
              <w:t>Cambria</w:t>
            </w:r>
            <w:r w:rsidRPr="006B7ECD">
              <w:t xml:space="preserve"> used in figures</w:t>
            </w:r>
          </w:p>
        </w:tc>
      </w:tr>
      <w:tr w:rsidR="008F1E87" w:rsidRPr="006B7ECD" w14:paraId="4CF4CA7B" w14:textId="77777777" w:rsidTr="00C17154">
        <w:trPr>
          <w:jc w:val="center"/>
        </w:trPr>
        <w:tc>
          <w:tcPr>
            <w:tcW w:w="4264" w:type="dxa"/>
          </w:tcPr>
          <w:p w14:paraId="60A8A035" w14:textId="77777777" w:rsidR="008F1E87" w:rsidRPr="006B7ECD" w:rsidRDefault="008F1E87" w:rsidP="00F038E0">
            <w:pPr>
              <w:pStyle w:val="USBTabletext"/>
            </w:pPr>
            <w:r w:rsidRPr="006B7ECD">
              <w:t>USB Formula</w:t>
            </w:r>
          </w:p>
        </w:tc>
        <w:tc>
          <w:tcPr>
            <w:tcW w:w="5375" w:type="dxa"/>
          </w:tcPr>
          <w:p w14:paraId="4016FD00" w14:textId="77777777" w:rsidR="008F1E87" w:rsidRPr="006B7ECD" w:rsidRDefault="008F1E87" w:rsidP="00F038E0">
            <w:pPr>
              <w:pStyle w:val="USBTabletext"/>
            </w:pPr>
            <w:r w:rsidRPr="006B7ECD">
              <w:t>Formula with number right aligned in brackets</w:t>
            </w:r>
          </w:p>
        </w:tc>
      </w:tr>
      <w:tr w:rsidR="007072F0" w:rsidRPr="006B7ECD" w14:paraId="0AC9F67C" w14:textId="77777777" w:rsidTr="00C17154">
        <w:trPr>
          <w:jc w:val="center"/>
        </w:trPr>
        <w:tc>
          <w:tcPr>
            <w:tcW w:w="4264" w:type="dxa"/>
          </w:tcPr>
          <w:p w14:paraId="6608B696" w14:textId="77777777" w:rsidR="007072F0" w:rsidRPr="006B7ECD" w:rsidRDefault="007072F0" w:rsidP="00F038E0">
            <w:pPr>
              <w:pStyle w:val="USBTabletext"/>
            </w:pPr>
            <w:r w:rsidRPr="006B7ECD">
              <w:t>USB i ii iii</w:t>
            </w:r>
          </w:p>
        </w:tc>
        <w:tc>
          <w:tcPr>
            <w:tcW w:w="5375" w:type="dxa"/>
          </w:tcPr>
          <w:p w14:paraId="77517387" w14:textId="77777777" w:rsidR="007072F0" w:rsidRPr="006B7ECD" w:rsidRDefault="007072F0" w:rsidP="00F038E0">
            <w:pPr>
              <w:pStyle w:val="USBTabletext"/>
            </w:pPr>
            <w:r w:rsidRPr="006B7ECD">
              <w:t>Numbered list</w:t>
            </w:r>
          </w:p>
        </w:tc>
      </w:tr>
      <w:tr w:rsidR="007072F0" w:rsidRPr="006B7ECD" w14:paraId="028D22C8" w14:textId="77777777" w:rsidTr="00C17154">
        <w:trPr>
          <w:jc w:val="center"/>
        </w:trPr>
        <w:tc>
          <w:tcPr>
            <w:tcW w:w="4264" w:type="dxa"/>
          </w:tcPr>
          <w:p w14:paraId="0101B104" w14:textId="77777777" w:rsidR="007072F0" w:rsidRPr="006B7ECD" w:rsidRDefault="007072F0" w:rsidP="00F038E0">
            <w:pPr>
              <w:pStyle w:val="USBTabletext"/>
            </w:pPr>
            <w:r w:rsidRPr="006B7ECD">
              <w:t>USB i ii iii last</w:t>
            </w:r>
          </w:p>
        </w:tc>
        <w:tc>
          <w:tcPr>
            <w:tcW w:w="5375" w:type="dxa"/>
          </w:tcPr>
          <w:p w14:paraId="38F0A23F" w14:textId="77777777" w:rsidR="007072F0" w:rsidRPr="006B7ECD" w:rsidRDefault="007072F0" w:rsidP="00F038E0">
            <w:pPr>
              <w:pStyle w:val="USBTabletext"/>
            </w:pPr>
            <w:r w:rsidRPr="006B7ECD">
              <w:t>Last line of a numbered list</w:t>
            </w:r>
            <w:r w:rsidR="00E84F8E" w:rsidRPr="006B7ECD">
              <w:t xml:space="preserve"> with space after</w:t>
            </w:r>
          </w:p>
        </w:tc>
      </w:tr>
      <w:tr w:rsidR="003959EB" w:rsidRPr="006B7ECD" w14:paraId="37437E50" w14:textId="77777777" w:rsidTr="00C17154">
        <w:trPr>
          <w:jc w:val="center"/>
        </w:trPr>
        <w:tc>
          <w:tcPr>
            <w:tcW w:w="4264" w:type="dxa"/>
          </w:tcPr>
          <w:p w14:paraId="7B7C1411" w14:textId="77777777" w:rsidR="003959EB" w:rsidRPr="006B7ECD" w:rsidRDefault="003959EB" w:rsidP="00F038E0">
            <w:pPr>
              <w:pStyle w:val="USBTabletext"/>
            </w:pPr>
            <w:r w:rsidRPr="006B7ECD">
              <w:t>USB list of tables, figures, abbreviations</w:t>
            </w:r>
          </w:p>
        </w:tc>
        <w:tc>
          <w:tcPr>
            <w:tcW w:w="5375" w:type="dxa"/>
          </w:tcPr>
          <w:p w14:paraId="621ABFF8" w14:textId="77777777" w:rsidR="003959EB" w:rsidRPr="006B7ECD" w:rsidRDefault="003959EB" w:rsidP="00F038E0">
            <w:pPr>
              <w:pStyle w:val="USBTabletext"/>
            </w:pPr>
            <w:r w:rsidRPr="006B7ECD">
              <w:t>List of tables, figures, abbreviations</w:t>
            </w:r>
          </w:p>
        </w:tc>
      </w:tr>
      <w:tr w:rsidR="003959EB" w:rsidRPr="006B7ECD" w14:paraId="22E7B589" w14:textId="77777777" w:rsidTr="00C17154">
        <w:trPr>
          <w:jc w:val="center"/>
        </w:trPr>
        <w:tc>
          <w:tcPr>
            <w:tcW w:w="4264" w:type="dxa"/>
          </w:tcPr>
          <w:p w14:paraId="33518826" w14:textId="77777777" w:rsidR="003959EB" w:rsidRPr="006B7ECD" w:rsidRDefault="003959EB" w:rsidP="00F038E0">
            <w:pPr>
              <w:pStyle w:val="USBTabletext"/>
            </w:pPr>
            <w:r w:rsidRPr="006B7ECD">
              <w:t>USB list of sources</w:t>
            </w:r>
          </w:p>
        </w:tc>
        <w:tc>
          <w:tcPr>
            <w:tcW w:w="5375" w:type="dxa"/>
          </w:tcPr>
          <w:p w14:paraId="59E0DF69" w14:textId="77777777" w:rsidR="003959EB" w:rsidRPr="006B7ECD" w:rsidRDefault="003959EB" w:rsidP="00F038E0">
            <w:pPr>
              <w:pStyle w:val="USBTabletext"/>
            </w:pPr>
            <w:r w:rsidRPr="006B7ECD">
              <w:t xml:space="preserve">List of sources </w:t>
            </w:r>
            <w:r w:rsidR="007F2864" w:rsidRPr="006B7ECD">
              <w:t>are left aligned</w:t>
            </w:r>
          </w:p>
        </w:tc>
      </w:tr>
      <w:tr w:rsidR="003959EB" w:rsidRPr="006B7ECD" w14:paraId="447F75C7" w14:textId="77777777" w:rsidTr="00C17154">
        <w:trPr>
          <w:jc w:val="center"/>
        </w:trPr>
        <w:tc>
          <w:tcPr>
            <w:tcW w:w="4264" w:type="dxa"/>
          </w:tcPr>
          <w:p w14:paraId="2E2BFBF2" w14:textId="77777777" w:rsidR="003959EB" w:rsidRPr="006B7ECD" w:rsidRDefault="003959EB" w:rsidP="00F038E0">
            <w:pPr>
              <w:pStyle w:val="USBTabletext"/>
            </w:pPr>
            <w:r w:rsidRPr="006B7ECD">
              <w:t>USB list to follow</w:t>
            </w:r>
          </w:p>
        </w:tc>
        <w:tc>
          <w:tcPr>
            <w:tcW w:w="5375" w:type="dxa"/>
          </w:tcPr>
          <w:p w14:paraId="686D4F13" w14:textId="77777777" w:rsidR="003959EB" w:rsidRPr="006B7ECD" w:rsidRDefault="003959EB" w:rsidP="00F038E0">
            <w:pPr>
              <w:pStyle w:val="USBTabletext"/>
            </w:pPr>
            <w:r w:rsidRPr="006B7ECD">
              <w:t>The last paragraph of body text before a bulleted or numbered list is given. It has no space after so that the list is ‘tied’ to the paragraph preceding it.</w:t>
            </w:r>
          </w:p>
        </w:tc>
      </w:tr>
      <w:tr w:rsidR="003959EB" w:rsidRPr="006B7ECD" w14:paraId="398BB3B4" w14:textId="77777777" w:rsidTr="00C17154">
        <w:trPr>
          <w:jc w:val="center"/>
        </w:trPr>
        <w:tc>
          <w:tcPr>
            <w:tcW w:w="4264" w:type="dxa"/>
          </w:tcPr>
          <w:p w14:paraId="68D62004" w14:textId="77777777" w:rsidR="003959EB" w:rsidRPr="006B7ECD" w:rsidRDefault="003959EB" w:rsidP="00F038E0">
            <w:pPr>
              <w:pStyle w:val="USBTabletext"/>
            </w:pPr>
            <w:r w:rsidRPr="006B7ECD">
              <w:t>USB signature line</w:t>
            </w:r>
          </w:p>
        </w:tc>
        <w:tc>
          <w:tcPr>
            <w:tcW w:w="5375" w:type="dxa"/>
          </w:tcPr>
          <w:p w14:paraId="799739A7" w14:textId="77777777" w:rsidR="003959EB" w:rsidRPr="006B7ECD" w:rsidRDefault="003959EB" w:rsidP="00F038E0">
            <w:pPr>
              <w:pStyle w:val="USBTabletext"/>
            </w:pPr>
            <w:r w:rsidRPr="006B7ECD">
              <w:t>Insert signature, name and date</w:t>
            </w:r>
          </w:p>
        </w:tc>
      </w:tr>
      <w:tr w:rsidR="007432F6" w:rsidRPr="006B7ECD" w14:paraId="6289CCA2" w14:textId="77777777" w:rsidTr="00C17154">
        <w:trPr>
          <w:jc w:val="center"/>
        </w:trPr>
        <w:tc>
          <w:tcPr>
            <w:tcW w:w="4264" w:type="dxa"/>
          </w:tcPr>
          <w:p w14:paraId="3F79D9EE" w14:textId="77777777" w:rsidR="007432F6" w:rsidRPr="006B7ECD" w:rsidRDefault="007432F6" w:rsidP="00F038E0">
            <w:pPr>
              <w:pStyle w:val="USBTabletext"/>
            </w:pPr>
            <w:r w:rsidRPr="006B7ECD">
              <w:t>USB Student name on title page</w:t>
            </w:r>
          </w:p>
        </w:tc>
        <w:tc>
          <w:tcPr>
            <w:tcW w:w="5375" w:type="dxa"/>
          </w:tcPr>
          <w:p w14:paraId="40AA5B9F" w14:textId="5F03D696" w:rsidR="007432F6" w:rsidRPr="006B7ECD" w:rsidRDefault="007432F6" w:rsidP="00F038E0">
            <w:pPr>
              <w:pStyle w:val="USBTabletext"/>
            </w:pPr>
            <w:r w:rsidRPr="006B7ECD">
              <w:t xml:space="preserve">In 12 point </w:t>
            </w:r>
            <w:r w:rsidR="00E92114">
              <w:t>Cambria</w:t>
            </w:r>
            <w:r w:rsidRPr="006B7ECD">
              <w:t>, centred</w:t>
            </w:r>
          </w:p>
        </w:tc>
      </w:tr>
      <w:tr w:rsidR="007432F6" w:rsidRPr="006B7ECD" w14:paraId="4AEF4600" w14:textId="77777777" w:rsidTr="00C17154">
        <w:trPr>
          <w:jc w:val="center"/>
        </w:trPr>
        <w:tc>
          <w:tcPr>
            <w:tcW w:w="4264" w:type="dxa"/>
          </w:tcPr>
          <w:p w14:paraId="5B7C55F1" w14:textId="77777777" w:rsidR="007432F6" w:rsidRPr="006B7ECD" w:rsidRDefault="007432F6" w:rsidP="00F038E0">
            <w:pPr>
              <w:pStyle w:val="USBTabletext"/>
            </w:pPr>
            <w:r w:rsidRPr="006B7ECD">
              <w:t>USB Supervisor</w:t>
            </w:r>
          </w:p>
        </w:tc>
        <w:tc>
          <w:tcPr>
            <w:tcW w:w="5375" w:type="dxa"/>
          </w:tcPr>
          <w:p w14:paraId="4BF9D864" w14:textId="4E93369C" w:rsidR="007432F6" w:rsidRPr="006B7ECD" w:rsidRDefault="007432F6" w:rsidP="00F038E0">
            <w:pPr>
              <w:pStyle w:val="USBTabletext"/>
            </w:pPr>
            <w:r w:rsidRPr="006B7ECD">
              <w:t xml:space="preserve">In 11 point </w:t>
            </w:r>
            <w:r w:rsidR="00E92114">
              <w:t>Cambria</w:t>
            </w:r>
            <w:r w:rsidRPr="006B7ECD">
              <w:t>, centred</w:t>
            </w:r>
          </w:p>
        </w:tc>
      </w:tr>
      <w:tr w:rsidR="003959EB" w:rsidRPr="006B7ECD" w14:paraId="4BDE3457" w14:textId="77777777" w:rsidTr="00C17154">
        <w:trPr>
          <w:jc w:val="center"/>
        </w:trPr>
        <w:tc>
          <w:tcPr>
            <w:tcW w:w="4264" w:type="dxa"/>
          </w:tcPr>
          <w:p w14:paraId="585D4763" w14:textId="77777777" w:rsidR="003959EB" w:rsidRPr="006B7ECD" w:rsidRDefault="003959EB" w:rsidP="00F038E0">
            <w:pPr>
              <w:pStyle w:val="USBTabletext"/>
            </w:pPr>
            <w:r w:rsidRPr="006B7ECD">
              <w:t>USB Table source</w:t>
            </w:r>
          </w:p>
        </w:tc>
        <w:tc>
          <w:tcPr>
            <w:tcW w:w="5375" w:type="dxa"/>
          </w:tcPr>
          <w:p w14:paraId="0D88958F" w14:textId="77777777" w:rsidR="003959EB" w:rsidRPr="006B7ECD" w:rsidRDefault="003959EB" w:rsidP="00F038E0">
            <w:pPr>
              <w:pStyle w:val="USBTabletext"/>
            </w:pPr>
            <w:r w:rsidRPr="006B7ECD">
              <w:t>Source below a table</w:t>
            </w:r>
          </w:p>
        </w:tc>
      </w:tr>
      <w:tr w:rsidR="003959EB" w:rsidRPr="006B7ECD" w14:paraId="6535C99B" w14:textId="77777777" w:rsidTr="00C17154">
        <w:trPr>
          <w:jc w:val="center"/>
        </w:trPr>
        <w:tc>
          <w:tcPr>
            <w:tcW w:w="4264" w:type="dxa"/>
          </w:tcPr>
          <w:p w14:paraId="268AB996" w14:textId="77777777" w:rsidR="003959EB" w:rsidRPr="006B7ECD" w:rsidRDefault="003959EB" w:rsidP="00F038E0">
            <w:pPr>
              <w:pStyle w:val="USBTabletext"/>
            </w:pPr>
            <w:r w:rsidRPr="006B7ECD">
              <w:t>USB Table heading</w:t>
            </w:r>
          </w:p>
        </w:tc>
        <w:tc>
          <w:tcPr>
            <w:tcW w:w="5375" w:type="dxa"/>
          </w:tcPr>
          <w:p w14:paraId="32FE6A03" w14:textId="77777777" w:rsidR="003959EB" w:rsidRPr="006B7ECD" w:rsidRDefault="003959EB" w:rsidP="00F038E0">
            <w:pPr>
              <w:pStyle w:val="USBTabletext"/>
            </w:pPr>
            <w:r w:rsidRPr="006B7ECD">
              <w:t>Heading of a table</w:t>
            </w:r>
          </w:p>
        </w:tc>
      </w:tr>
      <w:tr w:rsidR="003959EB" w:rsidRPr="006B7ECD" w14:paraId="25E3F7DB" w14:textId="77777777" w:rsidTr="00C17154">
        <w:trPr>
          <w:jc w:val="center"/>
        </w:trPr>
        <w:tc>
          <w:tcPr>
            <w:tcW w:w="4264" w:type="dxa"/>
          </w:tcPr>
          <w:p w14:paraId="5B843B50" w14:textId="77777777" w:rsidR="003959EB" w:rsidRPr="006B7ECD" w:rsidRDefault="003959EB" w:rsidP="00F038E0">
            <w:pPr>
              <w:pStyle w:val="USBTabletext"/>
            </w:pPr>
            <w:r w:rsidRPr="006B7ECD">
              <w:t>USB Table text</w:t>
            </w:r>
          </w:p>
        </w:tc>
        <w:tc>
          <w:tcPr>
            <w:tcW w:w="5375" w:type="dxa"/>
          </w:tcPr>
          <w:p w14:paraId="7AE45D80" w14:textId="77777777" w:rsidR="003959EB" w:rsidRPr="006B7ECD" w:rsidRDefault="003959EB" w:rsidP="00F038E0">
            <w:pPr>
              <w:pStyle w:val="USBTabletext"/>
            </w:pPr>
            <w:r w:rsidRPr="006B7ECD">
              <w:t>Word text within a table</w:t>
            </w:r>
          </w:p>
        </w:tc>
      </w:tr>
      <w:tr w:rsidR="003959EB" w:rsidRPr="006B7ECD" w14:paraId="3B60BC6A" w14:textId="77777777" w:rsidTr="00C17154">
        <w:trPr>
          <w:jc w:val="center"/>
        </w:trPr>
        <w:tc>
          <w:tcPr>
            <w:tcW w:w="4264" w:type="dxa"/>
          </w:tcPr>
          <w:p w14:paraId="35A845E1" w14:textId="77777777" w:rsidR="003959EB" w:rsidRPr="006B7ECD" w:rsidRDefault="003959EB" w:rsidP="00F038E0">
            <w:pPr>
              <w:pStyle w:val="USBTabletext"/>
            </w:pPr>
            <w:r w:rsidRPr="006B7ECD">
              <w:t>USB Table text column heading</w:t>
            </w:r>
          </w:p>
        </w:tc>
        <w:tc>
          <w:tcPr>
            <w:tcW w:w="5375" w:type="dxa"/>
          </w:tcPr>
          <w:p w14:paraId="138DA0DB" w14:textId="77777777" w:rsidR="003959EB" w:rsidRPr="006B7ECD" w:rsidRDefault="003959EB" w:rsidP="00F038E0">
            <w:pPr>
              <w:pStyle w:val="USBTabletext"/>
            </w:pPr>
            <w:r w:rsidRPr="006B7ECD">
              <w:t>Headings of the columns within a table</w:t>
            </w:r>
          </w:p>
        </w:tc>
      </w:tr>
      <w:tr w:rsidR="003959EB" w:rsidRPr="006B7ECD" w14:paraId="776C3C09" w14:textId="77777777" w:rsidTr="00C17154">
        <w:trPr>
          <w:jc w:val="center"/>
        </w:trPr>
        <w:tc>
          <w:tcPr>
            <w:tcW w:w="4264" w:type="dxa"/>
          </w:tcPr>
          <w:p w14:paraId="0928F398" w14:textId="77777777" w:rsidR="003959EB" w:rsidRPr="006B7ECD" w:rsidRDefault="003959EB" w:rsidP="00F038E0">
            <w:pPr>
              <w:pStyle w:val="USBTabletext"/>
            </w:pPr>
            <w:r w:rsidRPr="006B7ECD">
              <w:t>USB Table text decimals</w:t>
            </w:r>
          </w:p>
        </w:tc>
        <w:tc>
          <w:tcPr>
            <w:tcW w:w="5375" w:type="dxa"/>
          </w:tcPr>
          <w:p w14:paraId="0315D3D5" w14:textId="77777777" w:rsidR="003959EB" w:rsidRPr="006B7ECD" w:rsidRDefault="003959EB" w:rsidP="00F038E0">
            <w:pPr>
              <w:pStyle w:val="USBTabletext"/>
            </w:pPr>
            <w:r w:rsidRPr="006B7ECD">
              <w:t>Numbers within a table</w:t>
            </w:r>
            <w:r w:rsidR="00237F54" w:rsidRPr="006B7ECD">
              <w:t xml:space="preserve"> with decimal points aligned</w:t>
            </w:r>
          </w:p>
        </w:tc>
      </w:tr>
      <w:tr w:rsidR="00893A3A" w:rsidRPr="006B7ECD" w14:paraId="6CC41E9C" w14:textId="77777777" w:rsidTr="00C17154">
        <w:trPr>
          <w:jc w:val="center"/>
        </w:trPr>
        <w:tc>
          <w:tcPr>
            <w:tcW w:w="4264" w:type="dxa"/>
          </w:tcPr>
          <w:p w14:paraId="0E48252E" w14:textId="77777777" w:rsidR="00893A3A" w:rsidRPr="006B7ECD" w:rsidRDefault="00893A3A" w:rsidP="00F038E0">
            <w:pPr>
              <w:pStyle w:val="USBTabletext"/>
            </w:pPr>
            <w:r w:rsidRPr="006B7ECD">
              <w:t>USB Title page</w:t>
            </w:r>
          </w:p>
        </w:tc>
        <w:tc>
          <w:tcPr>
            <w:tcW w:w="5375" w:type="dxa"/>
          </w:tcPr>
          <w:p w14:paraId="00C6FC27" w14:textId="77777777" w:rsidR="00893A3A" w:rsidRPr="006B7ECD" w:rsidRDefault="00893A3A" w:rsidP="00F038E0">
            <w:pPr>
              <w:pStyle w:val="USBTabletext"/>
            </w:pPr>
            <w:r w:rsidRPr="006B7ECD">
              <w:t>Text on title page, centred</w:t>
            </w:r>
          </w:p>
        </w:tc>
      </w:tr>
      <w:tr w:rsidR="003959EB" w:rsidRPr="006B7ECD" w14:paraId="15F048A3" w14:textId="77777777" w:rsidTr="00C17154">
        <w:trPr>
          <w:jc w:val="center"/>
        </w:trPr>
        <w:tc>
          <w:tcPr>
            <w:tcW w:w="4264" w:type="dxa"/>
          </w:tcPr>
          <w:p w14:paraId="3AD73A96" w14:textId="77777777" w:rsidR="003959EB" w:rsidRPr="006B7ECD" w:rsidRDefault="003959EB" w:rsidP="00F038E0">
            <w:pPr>
              <w:pStyle w:val="USBTabletext"/>
            </w:pPr>
            <w:r w:rsidRPr="006B7ECD">
              <w:t>TOC 1</w:t>
            </w:r>
          </w:p>
        </w:tc>
        <w:tc>
          <w:tcPr>
            <w:tcW w:w="5375" w:type="dxa"/>
          </w:tcPr>
          <w:p w14:paraId="6DEF71DE" w14:textId="77777777" w:rsidR="003959EB" w:rsidRPr="006B7ECD" w:rsidRDefault="0004241F" w:rsidP="00F038E0">
            <w:pPr>
              <w:pStyle w:val="USBTabletext"/>
            </w:pPr>
            <w:r w:rsidRPr="006B7ECD">
              <w:t xml:space="preserve">Roman pages and </w:t>
            </w:r>
            <w:r w:rsidR="003959EB" w:rsidRPr="006B7ECD">
              <w:t>Chapter headings in table of contents</w:t>
            </w:r>
          </w:p>
        </w:tc>
      </w:tr>
      <w:tr w:rsidR="003959EB" w:rsidRPr="006B7ECD" w14:paraId="1CD49BEC" w14:textId="77777777" w:rsidTr="00C17154">
        <w:trPr>
          <w:jc w:val="center"/>
        </w:trPr>
        <w:tc>
          <w:tcPr>
            <w:tcW w:w="4264" w:type="dxa"/>
          </w:tcPr>
          <w:p w14:paraId="3E1F59C6" w14:textId="77777777" w:rsidR="003959EB" w:rsidRPr="006B7ECD" w:rsidRDefault="003959EB" w:rsidP="00F038E0">
            <w:pPr>
              <w:pStyle w:val="USBTabletext"/>
            </w:pPr>
            <w:r w:rsidRPr="006B7ECD">
              <w:t>TOC 2</w:t>
            </w:r>
          </w:p>
        </w:tc>
        <w:tc>
          <w:tcPr>
            <w:tcW w:w="5375" w:type="dxa"/>
          </w:tcPr>
          <w:p w14:paraId="53C3E27C" w14:textId="77777777" w:rsidR="003959EB" w:rsidRPr="006B7ECD" w:rsidRDefault="003959EB" w:rsidP="00F038E0">
            <w:pPr>
              <w:pStyle w:val="USBTabletext"/>
            </w:pPr>
            <w:r w:rsidRPr="006B7ECD">
              <w:t>1.1 headings in table of contents</w:t>
            </w:r>
          </w:p>
        </w:tc>
      </w:tr>
      <w:tr w:rsidR="003959EB" w:rsidRPr="006B7ECD" w14:paraId="2E15D38A" w14:textId="77777777" w:rsidTr="00C17154">
        <w:trPr>
          <w:jc w:val="center"/>
        </w:trPr>
        <w:tc>
          <w:tcPr>
            <w:tcW w:w="4264" w:type="dxa"/>
          </w:tcPr>
          <w:p w14:paraId="236E5D4A" w14:textId="77777777" w:rsidR="003959EB" w:rsidRPr="006B7ECD" w:rsidRDefault="003959EB" w:rsidP="00F038E0">
            <w:pPr>
              <w:pStyle w:val="USBTabletext"/>
            </w:pPr>
            <w:r w:rsidRPr="006B7ECD">
              <w:t>TOC 3</w:t>
            </w:r>
          </w:p>
        </w:tc>
        <w:tc>
          <w:tcPr>
            <w:tcW w:w="5375" w:type="dxa"/>
          </w:tcPr>
          <w:p w14:paraId="5BFDAE55" w14:textId="77777777" w:rsidR="003959EB" w:rsidRPr="006B7ECD" w:rsidRDefault="003959EB" w:rsidP="00F038E0">
            <w:pPr>
              <w:pStyle w:val="USBTabletext"/>
            </w:pPr>
            <w:r w:rsidRPr="006B7ECD">
              <w:t>1.1.1 headings in table of contents</w:t>
            </w:r>
          </w:p>
        </w:tc>
      </w:tr>
      <w:tr w:rsidR="003959EB" w:rsidRPr="006B7ECD" w14:paraId="4C527DA5" w14:textId="77777777" w:rsidTr="00C17154">
        <w:trPr>
          <w:jc w:val="center"/>
        </w:trPr>
        <w:tc>
          <w:tcPr>
            <w:tcW w:w="4264" w:type="dxa"/>
          </w:tcPr>
          <w:p w14:paraId="166114C0" w14:textId="77777777" w:rsidR="003959EB" w:rsidRPr="006B7ECD" w:rsidRDefault="003959EB" w:rsidP="00F038E0">
            <w:pPr>
              <w:pStyle w:val="USBTabletext"/>
            </w:pPr>
            <w:r w:rsidRPr="006B7ECD">
              <w:t>TOC 4</w:t>
            </w:r>
          </w:p>
        </w:tc>
        <w:tc>
          <w:tcPr>
            <w:tcW w:w="5375" w:type="dxa"/>
          </w:tcPr>
          <w:p w14:paraId="2565C565" w14:textId="77777777" w:rsidR="003959EB" w:rsidRPr="006B7ECD" w:rsidRDefault="003959EB" w:rsidP="00F038E0">
            <w:pPr>
              <w:pStyle w:val="USBTabletext"/>
            </w:pPr>
            <w:r w:rsidRPr="006B7ECD">
              <w:t>1.1.1.1 headings in table of contents</w:t>
            </w:r>
          </w:p>
        </w:tc>
      </w:tr>
    </w:tbl>
    <w:p w14:paraId="13AB0780" w14:textId="77777777" w:rsidR="00EB6B43" w:rsidRPr="006B7ECD" w:rsidRDefault="00EB6B43" w:rsidP="00CA2245">
      <w:pPr>
        <w:pStyle w:val="USBReferences"/>
        <w:ind w:left="0" w:firstLine="0"/>
      </w:pPr>
    </w:p>
    <w:sectPr w:rsidR="00EB6B43" w:rsidRPr="006B7ECD" w:rsidSect="00D96366">
      <w:pgSz w:w="11908" w:h="16833" w:code="9"/>
      <w:pgMar w:top="1134" w:right="1134" w:bottom="1134" w:left="1418" w:header="680" w:footer="68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3379C" w14:textId="77777777" w:rsidR="00B87D19" w:rsidRDefault="00B87D19" w:rsidP="00F038E0">
      <w:r>
        <w:separator/>
      </w:r>
    </w:p>
  </w:endnote>
  <w:endnote w:type="continuationSeparator" w:id="0">
    <w:p w14:paraId="4D7A9D71" w14:textId="77777777" w:rsidR="00B87D19" w:rsidRDefault="00B87D19" w:rsidP="00F03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F91D" w14:textId="77777777" w:rsidR="00B87D19" w:rsidRDefault="00B87D19" w:rsidP="00F038E0">
      <w:r>
        <w:separator/>
      </w:r>
    </w:p>
  </w:footnote>
  <w:footnote w:type="continuationSeparator" w:id="0">
    <w:p w14:paraId="24A83463" w14:textId="77777777" w:rsidR="00B87D19" w:rsidRDefault="00B87D19" w:rsidP="00F03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934A" w14:textId="77777777" w:rsidR="001E65D5" w:rsidRDefault="001E65D5">
    <w:pPr>
      <w:pStyle w:val="Header"/>
      <w:jc w:val="center"/>
    </w:pPr>
    <w:r>
      <w:fldChar w:fldCharType="begin"/>
    </w:r>
    <w:r>
      <w:instrText xml:space="preserve"> PAGE   \* MERGEFORMAT </w:instrText>
    </w:r>
    <w:r>
      <w:fldChar w:fldCharType="separate"/>
    </w:r>
    <w:r>
      <w:rPr>
        <w:noProof/>
      </w:rPr>
      <w:t>12</w:t>
    </w:r>
    <w:r>
      <w:rPr>
        <w:noProof/>
      </w:rPr>
      <w:fldChar w:fldCharType="end"/>
    </w:r>
  </w:p>
  <w:p w14:paraId="4DD935C7" w14:textId="77777777" w:rsidR="001E65D5" w:rsidRDefault="001E6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10D9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081FA4"/>
    <w:multiLevelType w:val="multilevel"/>
    <w:tmpl w:val="01DE1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127B11"/>
    <w:multiLevelType w:val="multilevel"/>
    <w:tmpl w:val="8B3619C2"/>
    <w:lvl w:ilvl="0">
      <w:start w:val="1"/>
      <w:numFmt w:val="decimal"/>
      <w:lvlText w:val="%1."/>
      <w:lvlJc w:val="left"/>
      <w:pPr>
        <w:ind w:left="720" w:hanging="360"/>
      </w:pPr>
    </w:lvl>
    <w:lvl w:ilvl="1">
      <w:start w:val="3"/>
      <w:numFmt w:val="decimal"/>
      <w:isLgl/>
      <w:lvlText w:val="%1.%2"/>
      <w:lvlJc w:val="left"/>
      <w:pPr>
        <w:ind w:left="1212" w:hanging="852"/>
      </w:pPr>
      <w:rPr>
        <w:rFonts w:hint="default"/>
      </w:rPr>
    </w:lvl>
    <w:lvl w:ilvl="2">
      <w:start w:val="2"/>
      <w:numFmt w:val="decimal"/>
      <w:isLgl/>
      <w:lvlText w:val="%1.%2.%3"/>
      <w:lvlJc w:val="left"/>
      <w:pPr>
        <w:ind w:left="1212" w:hanging="852"/>
      </w:pPr>
      <w:rPr>
        <w:rFonts w:hint="default"/>
      </w:rPr>
    </w:lvl>
    <w:lvl w:ilvl="3">
      <w:start w:val="1"/>
      <w:numFmt w:val="decimal"/>
      <w:isLgl/>
      <w:lvlText w:val="%1.%2.%3.%4"/>
      <w:lvlJc w:val="left"/>
      <w:pPr>
        <w:ind w:left="1212" w:hanging="852"/>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9E1022"/>
    <w:multiLevelType w:val="multilevel"/>
    <w:tmpl w:val="245065A2"/>
    <w:lvl w:ilvl="0">
      <w:start w:val="1"/>
      <w:numFmt w:val="decimal"/>
      <w:lvlText w:val="%1"/>
      <w:lvlJc w:val="left"/>
      <w:pPr>
        <w:ind w:left="852" w:hanging="852"/>
      </w:pPr>
      <w:rPr>
        <w:rFonts w:hint="default"/>
      </w:rPr>
    </w:lvl>
    <w:lvl w:ilvl="1">
      <w:start w:val="1"/>
      <w:numFmt w:val="decimal"/>
      <w:lvlText w:val="%1.%2"/>
      <w:lvlJc w:val="left"/>
      <w:pPr>
        <w:ind w:left="852" w:hanging="852"/>
      </w:pPr>
      <w:rPr>
        <w:rFonts w:hint="default"/>
      </w:rPr>
    </w:lvl>
    <w:lvl w:ilvl="2">
      <w:start w:val="1"/>
      <w:numFmt w:val="decimal"/>
      <w:lvlText w:val="%1.%2.%3"/>
      <w:lvlJc w:val="left"/>
      <w:pPr>
        <w:ind w:left="852" w:hanging="852"/>
      </w:pPr>
      <w:rPr>
        <w:rFonts w:hint="default"/>
      </w:rPr>
    </w:lvl>
    <w:lvl w:ilvl="3">
      <w:start w:val="1"/>
      <w:numFmt w:val="decimal"/>
      <w:lvlText w:val="%1.%2.%3.%4"/>
      <w:lvlJc w:val="left"/>
      <w:pPr>
        <w:ind w:left="852" w:hanging="85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AC2ED1"/>
    <w:multiLevelType w:val="hybridMultilevel"/>
    <w:tmpl w:val="B78057C0"/>
    <w:lvl w:ilvl="0" w:tplc="BA2A7BCE">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AC2D6A"/>
    <w:multiLevelType w:val="multilevel"/>
    <w:tmpl w:val="89A6329A"/>
    <w:lvl w:ilvl="0">
      <w:start w:val="1"/>
      <w:numFmt w:val="decimal"/>
      <w:pStyle w:val="MMTopic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7AD5539"/>
    <w:multiLevelType w:val="hybridMultilevel"/>
    <w:tmpl w:val="8A4E4FB6"/>
    <w:lvl w:ilvl="0" w:tplc="227E8D6A">
      <w:start w:val="1"/>
      <w:numFmt w:val="decimal"/>
      <w:lvlText w:val="%1."/>
      <w:lvlJc w:val="left"/>
      <w:pPr>
        <w:ind w:left="720" w:hanging="360"/>
      </w:pPr>
    </w:lvl>
    <w:lvl w:ilvl="1" w:tplc="8B6AF20C">
      <w:start w:val="1"/>
      <w:numFmt w:val="lowerLetter"/>
      <w:lvlText w:val="%2."/>
      <w:lvlJc w:val="left"/>
      <w:pPr>
        <w:ind w:left="1440" w:hanging="360"/>
      </w:pPr>
    </w:lvl>
    <w:lvl w:ilvl="2" w:tplc="6472C916" w:tentative="1">
      <w:start w:val="1"/>
      <w:numFmt w:val="lowerRoman"/>
      <w:lvlText w:val="%3."/>
      <w:lvlJc w:val="right"/>
      <w:pPr>
        <w:ind w:left="2160" w:hanging="180"/>
      </w:pPr>
    </w:lvl>
    <w:lvl w:ilvl="3" w:tplc="E46C8574" w:tentative="1">
      <w:start w:val="1"/>
      <w:numFmt w:val="decimal"/>
      <w:lvlText w:val="%4."/>
      <w:lvlJc w:val="left"/>
      <w:pPr>
        <w:ind w:left="2880" w:hanging="360"/>
      </w:pPr>
    </w:lvl>
    <w:lvl w:ilvl="4" w:tplc="4BDA81EA" w:tentative="1">
      <w:start w:val="1"/>
      <w:numFmt w:val="lowerLetter"/>
      <w:lvlText w:val="%5."/>
      <w:lvlJc w:val="left"/>
      <w:pPr>
        <w:ind w:left="3600" w:hanging="360"/>
      </w:pPr>
    </w:lvl>
    <w:lvl w:ilvl="5" w:tplc="56486846" w:tentative="1">
      <w:start w:val="1"/>
      <w:numFmt w:val="lowerRoman"/>
      <w:lvlText w:val="%6."/>
      <w:lvlJc w:val="right"/>
      <w:pPr>
        <w:ind w:left="4320" w:hanging="180"/>
      </w:pPr>
    </w:lvl>
    <w:lvl w:ilvl="6" w:tplc="BAE09F4A" w:tentative="1">
      <w:start w:val="1"/>
      <w:numFmt w:val="decimal"/>
      <w:lvlText w:val="%7."/>
      <w:lvlJc w:val="left"/>
      <w:pPr>
        <w:ind w:left="5040" w:hanging="360"/>
      </w:pPr>
    </w:lvl>
    <w:lvl w:ilvl="7" w:tplc="56BE0BF6" w:tentative="1">
      <w:start w:val="1"/>
      <w:numFmt w:val="lowerLetter"/>
      <w:lvlText w:val="%8."/>
      <w:lvlJc w:val="left"/>
      <w:pPr>
        <w:ind w:left="5760" w:hanging="360"/>
      </w:pPr>
    </w:lvl>
    <w:lvl w:ilvl="8" w:tplc="3EEE9EE0" w:tentative="1">
      <w:start w:val="1"/>
      <w:numFmt w:val="lowerRoman"/>
      <w:lvlText w:val="%9."/>
      <w:lvlJc w:val="right"/>
      <w:pPr>
        <w:ind w:left="6480" w:hanging="180"/>
      </w:pPr>
    </w:lvl>
  </w:abstractNum>
  <w:abstractNum w:abstractNumId="7" w15:restartNumberingAfterBreak="0">
    <w:nsid w:val="29FD76C9"/>
    <w:multiLevelType w:val="hybridMultilevel"/>
    <w:tmpl w:val="EF923220"/>
    <w:lvl w:ilvl="0" w:tplc="4D901284">
      <w:start w:val="1"/>
      <w:numFmt w:val="lowerRoman"/>
      <w:pStyle w:val="USBiiiiii"/>
      <w:lvlText w:val="%1)"/>
      <w:lvlJc w:val="left"/>
      <w:pPr>
        <w:ind w:left="720" w:hanging="360"/>
      </w:pPr>
      <w:rPr>
        <w:rFont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8" w15:restartNumberingAfterBreak="0">
    <w:nsid w:val="2BD97201"/>
    <w:multiLevelType w:val="multilevel"/>
    <w:tmpl w:val="DF8EF87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B47E9A"/>
    <w:multiLevelType w:val="hybridMultilevel"/>
    <w:tmpl w:val="B3B6CD26"/>
    <w:lvl w:ilvl="0" w:tplc="DF24F8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E00FDA"/>
    <w:multiLevelType w:val="multilevel"/>
    <w:tmpl w:val="C6B0C2E6"/>
    <w:lvl w:ilvl="0">
      <w:start w:val="1"/>
      <w:numFmt w:val="decimal"/>
      <w:suff w:val="nothing"/>
      <w:lvlText w:val="Chapter %1"/>
      <w:lvlJc w:val="left"/>
      <w:pPr>
        <w:ind w:left="5104"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 w15:restartNumberingAfterBreak="0">
    <w:nsid w:val="45C67CF5"/>
    <w:multiLevelType w:val="multilevel"/>
    <w:tmpl w:val="E3B4365C"/>
    <w:lvl w:ilvl="0">
      <w:start w:val="1"/>
      <w:numFmt w:val="decimal"/>
      <w:pStyle w:val="Heading1"/>
      <w:suff w:val="nothing"/>
      <w:lvlText w:val="CHAPTER %1"/>
      <w:lvlJc w:val="left"/>
      <w:pPr>
        <w:ind w:left="0" w:firstLine="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708349F"/>
    <w:multiLevelType w:val="hybridMultilevel"/>
    <w:tmpl w:val="FBFC8C1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7819AD1"/>
    <w:multiLevelType w:val="multilevel"/>
    <w:tmpl w:val="00000001"/>
    <w:lvl w:ilvl="0">
      <w:start w:val="1"/>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4A89363F"/>
    <w:multiLevelType w:val="multilevel"/>
    <w:tmpl w:val="B07865A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9BE25FC"/>
    <w:multiLevelType w:val="hybridMultilevel"/>
    <w:tmpl w:val="54DE2DAC"/>
    <w:name w:val="HTML-List1"/>
    <w:lvl w:ilvl="0" w:tplc="743C8594">
      <w:start w:val="1"/>
      <w:numFmt w:val="bullet"/>
      <w:pStyle w:val="USBBullets"/>
      <w:lvlText w:val=""/>
      <w:lvlJc w:val="left"/>
      <w:pPr>
        <w:ind w:left="644" w:hanging="360"/>
      </w:pPr>
      <w:rPr>
        <w:rFonts w:ascii="Symbol" w:hAnsi="Symbol" w:hint="default"/>
      </w:rPr>
    </w:lvl>
    <w:lvl w:ilvl="1" w:tplc="2BEA2EFE">
      <w:start w:val="1"/>
      <w:numFmt w:val="bullet"/>
      <w:lvlText w:val="o"/>
      <w:lvlJc w:val="left"/>
      <w:pPr>
        <w:ind w:left="1364" w:hanging="360"/>
      </w:pPr>
      <w:rPr>
        <w:rFonts w:ascii="Courier New" w:hAnsi="Courier New" w:cs="Courier New" w:hint="default"/>
      </w:rPr>
    </w:lvl>
    <w:lvl w:ilvl="2" w:tplc="2CB228D6" w:tentative="1">
      <w:start w:val="1"/>
      <w:numFmt w:val="bullet"/>
      <w:lvlText w:val=""/>
      <w:lvlJc w:val="left"/>
      <w:pPr>
        <w:ind w:left="2084" w:hanging="360"/>
      </w:pPr>
      <w:rPr>
        <w:rFonts w:ascii="Wingdings" w:hAnsi="Wingdings" w:hint="default"/>
      </w:rPr>
    </w:lvl>
    <w:lvl w:ilvl="3" w:tplc="F94ECFEC" w:tentative="1">
      <w:start w:val="1"/>
      <w:numFmt w:val="bullet"/>
      <w:lvlText w:val=""/>
      <w:lvlJc w:val="left"/>
      <w:pPr>
        <w:ind w:left="2804" w:hanging="360"/>
      </w:pPr>
      <w:rPr>
        <w:rFonts w:ascii="Symbol" w:hAnsi="Symbol" w:hint="default"/>
      </w:rPr>
    </w:lvl>
    <w:lvl w:ilvl="4" w:tplc="4DE0F8DE" w:tentative="1">
      <w:start w:val="1"/>
      <w:numFmt w:val="bullet"/>
      <w:lvlText w:val="o"/>
      <w:lvlJc w:val="left"/>
      <w:pPr>
        <w:ind w:left="3524" w:hanging="360"/>
      </w:pPr>
      <w:rPr>
        <w:rFonts w:ascii="Courier New" w:hAnsi="Courier New" w:cs="Courier New" w:hint="default"/>
      </w:rPr>
    </w:lvl>
    <w:lvl w:ilvl="5" w:tplc="1A2C4FFC" w:tentative="1">
      <w:start w:val="1"/>
      <w:numFmt w:val="bullet"/>
      <w:lvlText w:val=""/>
      <w:lvlJc w:val="left"/>
      <w:pPr>
        <w:ind w:left="4244" w:hanging="360"/>
      </w:pPr>
      <w:rPr>
        <w:rFonts w:ascii="Wingdings" w:hAnsi="Wingdings" w:hint="default"/>
      </w:rPr>
    </w:lvl>
    <w:lvl w:ilvl="6" w:tplc="EE0E2464" w:tentative="1">
      <w:start w:val="1"/>
      <w:numFmt w:val="bullet"/>
      <w:lvlText w:val=""/>
      <w:lvlJc w:val="left"/>
      <w:pPr>
        <w:ind w:left="4964" w:hanging="360"/>
      </w:pPr>
      <w:rPr>
        <w:rFonts w:ascii="Symbol" w:hAnsi="Symbol" w:hint="default"/>
      </w:rPr>
    </w:lvl>
    <w:lvl w:ilvl="7" w:tplc="71A6695E" w:tentative="1">
      <w:start w:val="1"/>
      <w:numFmt w:val="bullet"/>
      <w:lvlText w:val="o"/>
      <w:lvlJc w:val="left"/>
      <w:pPr>
        <w:ind w:left="5684" w:hanging="360"/>
      </w:pPr>
      <w:rPr>
        <w:rFonts w:ascii="Courier New" w:hAnsi="Courier New" w:cs="Courier New" w:hint="default"/>
      </w:rPr>
    </w:lvl>
    <w:lvl w:ilvl="8" w:tplc="9DF89E6A" w:tentative="1">
      <w:start w:val="1"/>
      <w:numFmt w:val="bullet"/>
      <w:lvlText w:val=""/>
      <w:lvlJc w:val="left"/>
      <w:pPr>
        <w:ind w:left="6404" w:hanging="360"/>
      </w:pPr>
      <w:rPr>
        <w:rFonts w:ascii="Wingdings" w:hAnsi="Wingdings" w:hint="default"/>
      </w:rPr>
    </w:lvl>
  </w:abstractNum>
  <w:abstractNum w:abstractNumId="16" w15:restartNumberingAfterBreak="0">
    <w:nsid w:val="60852C0E"/>
    <w:multiLevelType w:val="multilevel"/>
    <w:tmpl w:val="8B3619C2"/>
    <w:lvl w:ilvl="0">
      <w:start w:val="1"/>
      <w:numFmt w:val="decimal"/>
      <w:lvlText w:val="%1."/>
      <w:lvlJc w:val="left"/>
      <w:pPr>
        <w:ind w:left="720" w:hanging="360"/>
      </w:pPr>
    </w:lvl>
    <w:lvl w:ilvl="1">
      <w:start w:val="3"/>
      <w:numFmt w:val="decimal"/>
      <w:isLgl/>
      <w:lvlText w:val="%1.%2"/>
      <w:lvlJc w:val="left"/>
      <w:pPr>
        <w:ind w:left="1212" w:hanging="852"/>
      </w:pPr>
      <w:rPr>
        <w:rFonts w:hint="default"/>
      </w:rPr>
    </w:lvl>
    <w:lvl w:ilvl="2">
      <w:start w:val="2"/>
      <w:numFmt w:val="decimal"/>
      <w:isLgl/>
      <w:lvlText w:val="%1.%2.%3"/>
      <w:lvlJc w:val="left"/>
      <w:pPr>
        <w:ind w:left="1212" w:hanging="852"/>
      </w:pPr>
      <w:rPr>
        <w:rFonts w:hint="default"/>
      </w:rPr>
    </w:lvl>
    <w:lvl w:ilvl="3">
      <w:start w:val="1"/>
      <w:numFmt w:val="decimal"/>
      <w:isLgl/>
      <w:lvlText w:val="%1.%2.%3.%4"/>
      <w:lvlJc w:val="left"/>
      <w:pPr>
        <w:ind w:left="1212" w:hanging="852"/>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31C69E8"/>
    <w:multiLevelType w:val="hybridMultilevel"/>
    <w:tmpl w:val="93A4A85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18" w15:restartNumberingAfterBreak="0">
    <w:nsid w:val="6DA947E2"/>
    <w:multiLevelType w:val="multilevel"/>
    <w:tmpl w:val="596E4EB4"/>
    <w:lvl w:ilvl="0">
      <w:start w:val="1"/>
      <w:numFmt w:val="decimal"/>
      <w:pStyle w:val="List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815036E"/>
    <w:multiLevelType w:val="multilevel"/>
    <w:tmpl w:val="A3DCD47E"/>
    <w:lvl w:ilvl="0">
      <w:start w:val="1"/>
      <w:numFmt w:val="decimal"/>
      <w:suff w:val="nothing"/>
      <w:lvlText w:val="Chapter %1"/>
      <w:lvlJc w:val="left"/>
      <w:pPr>
        <w:ind w:left="5104"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2102411736">
    <w:abstractNumId w:val="10"/>
  </w:num>
  <w:num w:numId="2" w16cid:durableId="767120006">
    <w:abstractNumId w:val="0"/>
  </w:num>
  <w:num w:numId="3" w16cid:durableId="181213850">
    <w:abstractNumId w:val="18"/>
  </w:num>
  <w:num w:numId="4" w16cid:durableId="781729847">
    <w:abstractNumId w:val="15"/>
  </w:num>
  <w:num w:numId="5" w16cid:durableId="972515015">
    <w:abstractNumId w:val="5"/>
  </w:num>
  <w:num w:numId="6" w16cid:durableId="1064372194">
    <w:abstractNumId w:val="6"/>
  </w:num>
  <w:num w:numId="7" w16cid:durableId="249781250">
    <w:abstractNumId w:val="10"/>
  </w:num>
  <w:num w:numId="8" w16cid:durableId="548763200">
    <w:abstractNumId w:val="10"/>
  </w:num>
  <w:num w:numId="9" w16cid:durableId="783888672">
    <w:abstractNumId w:val="10"/>
  </w:num>
  <w:num w:numId="10" w16cid:durableId="1563980792">
    <w:abstractNumId w:val="10"/>
  </w:num>
  <w:num w:numId="11" w16cid:durableId="1677489808">
    <w:abstractNumId w:val="10"/>
  </w:num>
  <w:num w:numId="12" w16cid:durableId="502628183">
    <w:abstractNumId w:val="10"/>
  </w:num>
  <w:num w:numId="13" w16cid:durableId="856430617">
    <w:abstractNumId w:val="10"/>
  </w:num>
  <w:num w:numId="14" w16cid:durableId="737362809">
    <w:abstractNumId w:val="10"/>
  </w:num>
  <w:num w:numId="15" w16cid:durableId="1409306181">
    <w:abstractNumId w:val="10"/>
  </w:num>
  <w:num w:numId="16" w16cid:durableId="1967003147">
    <w:abstractNumId w:val="10"/>
  </w:num>
  <w:num w:numId="17" w16cid:durableId="1828012914">
    <w:abstractNumId w:val="10"/>
  </w:num>
  <w:num w:numId="18" w16cid:durableId="390427553">
    <w:abstractNumId w:val="10"/>
  </w:num>
  <w:num w:numId="19" w16cid:durableId="2145811782">
    <w:abstractNumId w:val="10"/>
  </w:num>
  <w:num w:numId="20" w16cid:durableId="1283070623">
    <w:abstractNumId w:val="10"/>
  </w:num>
  <w:num w:numId="21" w16cid:durableId="1882936332">
    <w:abstractNumId w:val="10"/>
  </w:num>
  <w:num w:numId="22" w16cid:durableId="109474177">
    <w:abstractNumId w:val="10"/>
  </w:num>
  <w:num w:numId="23" w16cid:durableId="1319194217">
    <w:abstractNumId w:val="14"/>
  </w:num>
  <w:num w:numId="24" w16cid:durableId="2072189385">
    <w:abstractNumId w:val="10"/>
    <w:lvlOverride w:ilvl="0">
      <w:startOverride w:val="2"/>
    </w:lvlOverride>
    <w:lvlOverride w:ilvl="1">
      <w:startOverride w:val="1"/>
    </w:lvlOverride>
  </w:num>
  <w:num w:numId="25" w16cid:durableId="1219047285">
    <w:abstractNumId w:val="19"/>
  </w:num>
  <w:num w:numId="26" w16cid:durableId="571475523">
    <w:abstractNumId w:val="10"/>
  </w:num>
  <w:num w:numId="27" w16cid:durableId="672144027">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631304">
    <w:abstractNumId w:val="10"/>
    <w:lvlOverride w:ilvl="0">
      <w:startOverride w:val="4"/>
    </w:lvlOverride>
    <w:lvlOverride w:ilvl="1">
      <w:startOverride w:val="1"/>
    </w:lvlOverride>
  </w:num>
  <w:num w:numId="29" w16cid:durableId="787969939">
    <w:abstractNumId w:val="8"/>
  </w:num>
  <w:num w:numId="30" w16cid:durableId="1072239031">
    <w:abstractNumId w:val="1"/>
  </w:num>
  <w:num w:numId="31" w16cid:durableId="795564206">
    <w:abstractNumId w:val="10"/>
  </w:num>
  <w:num w:numId="32" w16cid:durableId="1769232961">
    <w:abstractNumId w:val="17"/>
  </w:num>
  <w:num w:numId="33" w16cid:durableId="1144783055">
    <w:abstractNumId w:val="15"/>
  </w:num>
  <w:num w:numId="34" w16cid:durableId="1262303156">
    <w:abstractNumId w:val="9"/>
    <w:lvlOverride w:ilvl="0">
      <w:startOverride w:val="1"/>
    </w:lvlOverride>
  </w:num>
  <w:num w:numId="35" w16cid:durableId="1540049401">
    <w:abstractNumId w:val="9"/>
    <w:lvlOverride w:ilvl="0">
      <w:startOverride w:val="1"/>
    </w:lvlOverride>
  </w:num>
  <w:num w:numId="36" w16cid:durableId="2017074177">
    <w:abstractNumId w:val="9"/>
  </w:num>
  <w:num w:numId="37" w16cid:durableId="1250314343">
    <w:abstractNumId w:val="7"/>
  </w:num>
  <w:num w:numId="38" w16cid:durableId="1988513733">
    <w:abstractNumId w:val="4"/>
  </w:num>
  <w:num w:numId="39" w16cid:durableId="615794910">
    <w:abstractNumId w:val="12"/>
  </w:num>
  <w:num w:numId="40" w16cid:durableId="1481119583">
    <w:abstractNumId w:val="2"/>
  </w:num>
  <w:num w:numId="41" w16cid:durableId="1378973814">
    <w:abstractNumId w:val="11"/>
  </w:num>
  <w:num w:numId="42" w16cid:durableId="5051679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704011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784286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70786320">
    <w:abstractNumId w:val="3"/>
  </w:num>
  <w:num w:numId="46" w16cid:durableId="146635169">
    <w:abstractNumId w:val="11"/>
  </w:num>
  <w:num w:numId="47" w16cid:durableId="221744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39693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40724415">
    <w:abstractNumId w:val="7"/>
  </w:num>
  <w:num w:numId="50" w16cid:durableId="1419518574">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0" w:nlCheck="1" w:checkStyle="0"/>
  <w:activeWritingStyle w:appName="MSWord" w:lang="en-GB" w:vendorID="64" w:dllVersion="0" w:nlCheck="1" w:checkStyle="0"/>
  <w:activeWritingStyle w:appName="MSWord" w:lang="en-ZA"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11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705"/>
    <w:rsid w:val="0000339F"/>
    <w:rsid w:val="00006810"/>
    <w:rsid w:val="0001389F"/>
    <w:rsid w:val="0001411B"/>
    <w:rsid w:val="0001478C"/>
    <w:rsid w:val="000153CD"/>
    <w:rsid w:val="00015A4D"/>
    <w:rsid w:val="00024386"/>
    <w:rsid w:val="00024652"/>
    <w:rsid w:val="00025A65"/>
    <w:rsid w:val="00025B01"/>
    <w:rsid w:val="000269B1"/>
    <w:rsid w:val="0003015B"/>
    <w:rsid w:val="00030959"/>
    <w:rsid w:val="000311DB"/>
    <w:rsid w:val="0004066A"/>
    <w:rsid w:val="00041ED3"/>
    <w:rsid w:val="0004241F"/>
    <w:rsid w:val="000527D1"/>
    <w:rsid w:val="00053332"/>
    <w:rsid w:val="00054EA9"/>
    <w:rsid w:val="0005619B"/>
    <w:rsid w:val="00056246"/>
    <w:rsid w:val="00057D29"/>
    <w:rsid w:val="00060CCD"/>
    <w:rsid w:val="00062E8D"/>
    <w:rsid w:val="00067530"/>
    <w:rsid w:val="00070D5D"/>
    <w:rsid w:val="000738A7"/>
    <w:rsid w:val="00075268"/>
    <w:rsid w:val="00075401"/>
    <w:rsid w:val="00075B8C"/>
    <w:rsid w:val="000763B4"/>
    <w:rsid w:val="00076C78"/>
    <w:rsid w:val="00080FB4"/>
    <w:rsid w:val="00082C87"/>
    <w:rsid w:val="00084CDA"/>
    <w:rsid w:val="00087328"/>
    <w:rsid w:val="00091833"/>
    <w:rsid w:val="00092581"/>
    <w:rsid w:val="00093A41"/>
    <w:rsid w:val="00094FCC"/>
    <w:rsid w:val="0009748A"/>
    <w:rsid w:val="00097BA8"/>
    <w:rsid w:val="000A3B96"/>
    <w:rsid w:val="000A4E0A"/>
    <w:rsid w:val="000A5FD2"/>
    <w:rsid w:val="000A6346"/>
    <w:rsid w:val="000A79D0"/>
    <w:rsid w:val="000B0A77"/>
    <w:rsid w:val="000B0F18"/>
    <w:rsid w:val="000B2C0B"/>
    <w:rsid w:val="000B33BF"/>
    <w:rsid w:val="000B36CA"/>
    <w:rsid w:val="000B4CD3"/>
    <w:rsid w:val="000B5846"/>
    <w:rsid w:val="000B5BA9"/>
    <w:rsid w:val="000B5C61"/>
    <w:rsid w:val="000B7701"/>
    <w:rsid w:val="000C01F7"/>
    <w:rsid w:val="000C0EC9"/>
    <w:rsid w:val="000C245D"/>
    <w:rsid w:val="000C6BA6"/>
    <w:rsid w:val="000D5F8B"/>
    <w:rsid w:val="000D70D9"/>
    <w:rsid w:val="000D733E"/>
    <w:rsid w:val="000E1439"/>
    <w:rsid w:val="000E7967"/>
    <w:rsid w:val="000F019D"/>
    <w:rsid w:val="000F278F"/>
    <w:rsid w:val="000F29AC"/>
    <w:rsid w:val="000F63FD"/>
    <w:rsid w:val="001010EB"/>
    <w:rsid w:val="00102992"/>
    <w:rsid w:val="00102F96"/>
    <w:rsid w:val="001030E9"/>
    <w:rsid w:val="00103B5D"/>
    <w:rsid w:val="00106ACD"/>
    <w:rsid w:val="00112681"/>
    <w:rsid w:val="001129A7"/>
    <w:rsid w:val="001140DA"/>
    <w:rsid w:val="00114788"/>
    <w:rsid w:val="001227ED"/>
    <w:rsid w:val="001230A1"/>
    <w:rsid w:val="0012719D"/>
    <w:rsid w:val="00127287"/>
    <w:rsid w:val="0012731E"/>
    <w:rsid w:val="001273CB"/>
    <w:rsid w:val="00130CC5"/>
    <w:rsid w:val="0013543B"/>
    <w:rsid w:val="0013722F"/>
    <w:rsid w:val="0014050E"/>
    <w:rsid w:val="001405BE"/>
    <w:rsid w:val="00144590"/>
    <w:rsid w:val="0014636C"/>
    <w:rsid w:val="00147143"/>
    <w:rsid w:val="001479FD"/>
    <w:rsid w:val="0015182B"/>
    <w:rsid w:val="0015206F"/>
    <w:rsid w:val="001543C2"/>
    <w:rsid w:val="00154920"/>
    <w:rsid w:val="001552C3"/>
    <w:rsid w:val="0015679C"/>
    <w:rsid w:val="00160384"/>
    <w:rsid w:val="00160DBF"/>
    <w:rsid w:val="001613BA"/>
    <w:rsid w:val="00163AB4"/>
    <w:rsid w:val="00165BEE"/>
    <w:rsid w:val="00171C13"/>
    <w:rsid w:val="001726AC"/>
    <w:rsid w:val="00172702"/>
    <w:rsid w:val="00174C2E"/>
    <w:rsid w:val="001760BB"/>
    <w:rsid w:val="001778C6"/>
    <w:rsid w:val="00180683"/>
    <w:rsid w:val="0018119C"/>
    <w:rsid w:val="001852A7"/>
    <w:rsid w:val="00185C94"/>
    <w:rsid w:val="00185DD7"/>
    <w:rsid w:val="00187427"/>
    <w:rsid w:val="00191A91"/>
    <w:rsid w:val="001933B3"/>
    <w:rsid w:val="00193C41"/>
    <w:rsid w:val="00193F37"/>
    <w:rsid w:val="001941F3"/>
    <w:rsid w:val="001A2539"/>
    <w:rsid w:val="001A2B23"/>
    <w:rsid w:val="001A49B9"/>
    <w:rsid w:val="001A6F08"/>
    <w:rsid w:val="001B636C"/>
    <w:rsid w:val="001C0CB4"/>
    <w:rsid w:val="001C4E37"/>
    <w:rsid w:val="001C5945"/>
    <w:rsid w:val="001C5B5D"/>
    <w:rsid w:val="001C670F"/>
    <w:rsid w:val="001C6D79"/>
    <w:rsid w:val="001D0074"/>
    <w:rsid w:val="001D7212"/>
    <w:rsid w:val="001E65D5"/>
    <w:rsid w:val="001E7E0E"/>
    <w:rsid w:val="001F019E"/>
    <w:rsid w:val="001F04D8"/>
    <w:rsid w:val="001F3F74"/>
    <w:rsid w:val="001F44ED"/>
    <w:rsid w:val="002052EE"/>
    <w:rsid w:val="002065DD"/>
    <w:rsid w:val="00206D14"/>
    <w:rsid w:val="002139F1"/>
    <w:rsid w:val="002152F9"/>
    <w:rsid w:val="002166BA"/>
    <w:rsid w:val="002174A4"/>
    <w:rsid w:val="00220B7B"/>
    <w:rsid w:val="002249B5"/>
    <w:rsid w:val="00230717"/>
    <w:rsid w:val="0023352E"/>
    <w:rsid w:val="002346AD"/>
    <w:rsid w:val="00237571"/>
    <w:rsid w:val="00237F54"/>
    <w:rsid w:val="00242D74"/>
    <w:rsid w:val="002466D1"/>
    <w:rsid w:val="00246F07"/>
    <w:rsid w:val="00255DD5"/>
    <w:rsid w:val="00256F0C"/>
    <w:rsid w:val="002571D9"/>
    <w:rsid w:val="00257F67"/>
    <w:rsid w:val="00262FC1"/>
    <w:rsid w:val="002635DC"/>
    <w:rsid w:val="00270015"/>
    <w:rsid w:val="00270B3F"/>
    <w:rsid w:val="00272D23"/>
    <w:rsid w:val="002733C1"/>
    <w:rsid w:val="0027599A"/>
    <w:rsid w:val="002865A0"/>
    <w:rsid w:val="00290DB5"/>
    <w:rsid w:val="002922EB"/>
    <w:rsid w:val="00294CB3"/>
    <w:rsid w:val="002956FA"/>
    <w:rsid w:val="002976AF"/>
    <w:rsid w:val="00297801"/>
    <w:rsid w:val="00297857"/>
    <w:rsid w:val="00297BE8"/>
    <w:rsid w:val="002A2F75"/>
    <w:rsid w:val="002A339D"/>
    <w:rsid w:val="002A41F3"/>
    <w:rsid w:val="002A44CA"/>
    <w:rsid w:val="002A4EDE"/>
    <w:rsid w:val="002A6BD9"/>
    <w:rsid w:val="002A7014"/>
    <w:rsid w:val="002A75E7"/>
    <w:rsid w:val="002B0DAE"/>
    <w:rsid w:val="002B2CC1"/>
    <w:rsid w:val="002B5D2F"/>
    <w:rsid w:val="002B7537"/>
    <w:rsid w:val="002C0D07"/>
    <w:rsid w:val="002C5BD9"/>
    <w:rsid w:val="002D3841"/>
    <w:rsid w:val="002D3DEC"/>
    <w:rsid w:val="002D7D82"/>
    <w:rsid w:val="002E179A"/>
    <w:rsid w:val="002E17C8"/>
    <w:rsid w:val="002E2218"/>
    <w:rsid w:val="002E3492"/>
    <w:rsid w:val="002E4A9E"/>
    <w:rsid w:val="002E6B57"/>
    <w:rsid w:val="002F0777"/>
    <w:rsid w:val="002F199E"/>
    <w:rsid w:val="002F4D2B"/>
    <w:rsid w:val="002F67CA"/>
    <w:rsid w:val="00300043"/>
    <w:rsid w:val="00304DBC"/>
    <w:rsid w:val="00307DDF"/>
    <w:rsid w:val="00310F93"/>
    <w:rsid w:val="00311FB4"/>
    <w:rsid w:val="00313DEA"/>
    <w:rsid w:val="00313E6D"/>
    <w:rsid w:val="003145CE"/>
    <w:rsid w:val="00316FE7"/>
    <w:rsid w:val="003206C6"/>
    <w:rsid w:val="003232AB"/>
    <w:rsid w:val="00325191"/>
    <w:rsid w:val="00326434"/>
    <w:rsid w:val="0033260A"/>
    <w:rsid w:val="00332F42"/>
    <w:rsid w:val="0033388B"/>
    <w:rsid w:val="0033479A"/>
    <w:rsid w:val="00341556"/>
    <w:rsid w:val="00342CAD"/>
    <w:rsid w:val="00342FDF"/>
    <w:rsid w:val="00342FE6"/>
    <w:rsid w:val="003430C6"/>
    <w:rsid w:val="00347097"/>
    <w:rsid w:val="003478B0"/>
    <w:rsid w:val="00353CFA"/>
    <w:rsid w:val="00356232"/>
    <w:rsid w:val="00357803"/>
    <w:rsid w:val="003623CB"/>
    <w:rsid w:val="00365F7C"/>
    <w:rsid w:val="00365F8C"/>
    <w:rsid w:val="00370612"/>
    <w:rsid w:val="00370A9C"/>
    <w:rsid w:val="003720EA"/>
    <w:rsid w:val="00372F16"/>
    <w:rsid w:val="00375E82"/>
    <w:rsid w:val="00376482"/>
    <w:rsid w:val="003777FA"/>
    <w:rsid w:val="003808E6"/>
    <w:rsid w:val="00382AF7"/>
    <w:rsid w:val="0038302D"/>
    <w:rsid w:val="003868CA"/>
    <w:rsid w:val="0039000B"/>
    <w:rsid w:val="003909DC"/>
    <w:rsid w:val="00392C45"/>
    <w:rsid w:val="003959EB"/>
    <w:rsid w:val="00397F0A"/>
    <w:rsid w:val="003A10EA"/>
    <w:rsid w:val="003A189D"/>
    <w:rsid w:val="003A39BE"/>
    <w:rsid w:val="003A4AF4"/>
    <w:rsid w:val="003B12D6"/>
    <w:rsid w:val="003B153B"/>
    <w:rsid w:val="003B26BE"/>
    <w:rsid w:val="003B66BB"/>
    <w:rsid w:val="003B713F"/>
    <w:rsid w:val="003C47A6"/>
    <w:rsid w:val="003C4AC0"/>
    <w:rsid w:val="003C5447"/>
    <w:rsid w:val="003D0915"/>
    <w:rsid w:val="003D27D0"/>
    <w:rsid w:val="003D394E"/>
    <w:rsid w:val="003D4D8D"/>
    <w:rsid w:val="003D616E"/>
    <w:rsid w:val="003D6500"/>
    <w:rsid w:val="003D6D27"/>
    <w:rsid w:val="003D7DE0"/>
    <w:rsid w:val="003E02E2"/>
    <w:rsid w:val="003E2E84"/>
    <w:rsid w:val="003E3E40"/>
    <w:rsid w:val="003E554D"/>
    <w:rsid w:val="003F091B"/>
    <w:rsid w:val="003F4817"/>
    <w:rsid w:val="003F516D"/>
    <w:rsid w:val="003F523E"/>
    <w:rsid w:val="003F6FFC"/>
    <w:rsid w:val="0040066A"/>
    <w:rsid w:val="004019D2"/>
    <w:rsid w:val="00407D84"/>
    <w:rsid w:val="00411422"/>
    <w:rsid w:val="00415902"/>
    <w:rsid w:val="00416310"/>
    <w:rsid w:val="0042152E"/>
    <w:rsid w:val="00422F49"/>
    <w:rsid w:val="004233DE"/>
    <w:rsid w:val="004244B5"/>
    <w:rsid w:val="004247D6"/>
    <w:rsid w:val="00427960"/>
    <w:rsid w:val="00436270"/>
    <w:rsid w:val="00436EF2"/>
    <w:rsid w:val="00437905"/>
    <w:rsid w:val="00437F55"/>
    <w:rsid w:val="0044649E"/>
    <w:rsid w:val="004469AB"/>
    <w:rsid w:val="00447305"/>
    <w:rsid w:val="00451B22"/>
    <w:rsid w:val="00453EDE"/>
    <w:rsid w:val="004544D8"/>
    <w:rsid w:val="00455728"/>
    <w:rsid w:val="0045620F"/>
    <w:rsid w:val="00461AEE"/>
    <w:rsid w:val="00462F7D"/>
    <w:rsid w:val="0046589D"/>
    <w:rsid w:val="00465A2D"/>
    <w:rsid w:val="00472C16"/>
    <w:rsid w:val="00475704"/>
    <w:rsid w:val="004815C7"/>
    <w:rsid w:val="0048392E"/>
    <w:rsid w:val="00483CE6"/>
    <w:rsid w:val="00484BCB"/>
    <w:rsid w:val="0048672C"/>
    <w:rsid w:val="00492856"/>
    <w:rsid w:val="004953A0"/>
    <w:rsid w:val="00496202"/>
    <w:rsid w:val="00497D8C"/>
    <w:rsid w:val="004A2207"/>
    <w:rsid w:val="004A3553"/>
    <w:rsid w:val="004A3FD5"/>
    <w:rsid w:val="004A4B30"/>
    <w:rsid w:val="004B4A82"/>
    <w:rsid w:val="004B6940"/>
    <w:rsid w:val="004C5508"/>
    <w:rsid w:val="004D0891"/>
    <w:rsid w:val="004D39B1"/>
    <w:rsid w:val="004E435A"/>
    <w:rsid w:val="004E5CB0"/>
    <w:rsid w:val="004E70CD"/>
    <w:rsid w:val="004E744E"/>
    <w:rsid w:val="004F4FB0"/>
    <w:rsid w:val="004F75EF"/>
    <w:rsid w:val="004F79F4"/>
    <w:rsid w:val="00503A5A"/>
    <w:rsid w:val="00503C97"/>
    <w:rsid w:val="005058E9"/>
    <w:rsid w:val="00510B9C"/>
    <w:rsid w:val="00511650"/>
    <w:rsid w:val="00512659"/>
    <w:rsid w:val="00517365"/>
    <w:rsid w:val="00520126"/>
    <w:rsid w:val="005223C9"/>
    <w:rsid w:val="005246DD"/>
    <w:rsid w:val="00524B9D"/>
    <w:rsid w:val="00525CBF"/>
    <w:rsid w:val="0053152F"/>
    <w:rsid w:val="005323E2"/>
    <w:rsid w:val="005335B2"/>
    <w:rsid w:val="00534AA9"/>
    <w:rsid w:val="00536104"/>
    <w:rsid w:val="00541341"/>
    <w:rsid w:val="005423A4"/>
    <w:rsid w:val="005441A3"/>
    <w:rsid w:val="00545CF4"/>
    <w:rsid w:val="00546DFE"/>
    <w:rsid w:val="005500AA"/>
    <w:rsid w:val="0055406C"/>
    <w:rsid w:val="00562339"/>
    <w:rsid w:val="005651FC"/>
    <w:rsid w:val="00567BCC"/>
    <w:rsid w:val="0057128A"/>
    <w:rsid w:val="005727D7"/>
    <w:rsid w:val="00575DDA"/>
    <w:rsid w:val="005768BB"/>
    <w:rsid w:val="00576F93"/>
    <w:rsid w:val="0058155B"/>
    <w:rsid w:val="005827A3"/>
    <w:rsid w:val="00583080"/>
    <w:rsid w:val="00584234"/>
    <w:rsid w:val="00585ADD"/>
    <w:rsid w:val="00593048"/>
    <w:rsid w:val="005938A2"/>
    <w:rsid w:val="00593F49"/>
    <w:rsid w:val="00596431"/>
    <w:rsid w:val="005A25A5"/>
    <w:rsid w:val="005A410B"/>
    <w:rsid w:val="005A4AEE"/>
    <w:rsid w:val="005B6046"/>
    <w:rsid w:val="005B705E"/>
    <w:rsid w:val="005C1F70"/>
    <w:rsid w:val="005D2B5E"/>
    <w:rsid w:val="005D5AF9"/>
    <w:rsid w:val="005D62F7"/>
    <w:rsid w:val="005E05DD"/>
    <w:rsid w:val="005E1ED8"/>
    <w:rsid w:val="005E4C31"/>
    <w:rsid w:val="005E7136"/>
    <w:rsid w:val="005E7DBE"/>
    <w:rsid w:val="005E7ED8"/>
    <w:rsid w:val="005F17E5"/>
    <w:rsid w:val="005F4BB7"/>
    <w:rsid w:val="005F5D05"/>
    <w:rsid w:val="00600776"/>
    <w:rsid w:val="006024BE"/>
    <w:rsid w:val="00612FE9"/>
    <w:rsid w:val="00614D36"/>
    <w:rsid w:val="00615884"/>
    <w:rsid w:val="00620ECB"/>
    <w:rsid w:val="00625B05"/>
    <w:rsid w:val="00627D76"/>
    <w:rsid w:val="006328CC"/>
    <w:rsid w:val="00634B19"/>
    <w:rsid w:val="006374C1"/>
    <w:rsid w:val="00637A8C"/>
    <w:rsid w:val="0064263E"/>
    <w:rsid w:val="0064334C"/>
    <w:rsid w:val="00652B89"/>
    <w:rsid w:val="0065427A"/>
    <w:rsid w:val="00655CBA"/>
    <w:rsid w:val="00656CFB"/>
    <w:rsid w:val="00661DDD"/>
    <w:rsid w:val="006628D2"/>
    <w:rsid w:val="00664389"/>
    <w:rsid w:val="00664FEE"/>
    <w:rsid w:val="006663C4"/>
    <w:rsid w:val="00675603"/>
    <w:rsid w:val="00691253"/>
    <w:rsid w:val="00695567"/>
    <w:rsid w:val="006957FD"/>
    <w:rsid w:val="006A0DEF"/>
    <w:rsid w:val="006A1D06"/>
    <w:rsid w:val="006A65C2"/>
    <w:rsid w:val="006A70E0"/>
    <w:rsid w:val="006A7210"/>
    <w:rsid w:val="006B169F"/>
    <w:rsid w:val="006B170D"/>
    <w:rsid w:val="006B1896"/>
    <w:rsid w:val="006B34D2"/>
    <w:rsid w:val="006B4CF5"/>
    <w:rsid w:val="006B523F"/>
    <w:rsid w:val="006B69E5"/>
    <w:rsid w:val="006B79B5"/>
    <w:rsid w:val="006B7ECD"/>
    <w:rsid w:val="006C033B"/>
    <w:rsid w:val="006C2630"/>
    <w:rsid w:val="006C37C5"/>
    <w:rsid w:val="006C79A1"/>
    <w:rsid w:val="006D04AB"/>
    <w:rsid w:val="006D26BB"/>
    <w:rsid w:val="006D35B6"/>
    <w:rsid w:val="006D4236"/>
    <w:rsid w:val="006D57AB"/>
    <w:rsid w:val="006D6177"/>
    <w:rsid w:val="006D7AFF"/>
    <w:rsid w:val="006E39F9"/>
    <w:rsid w:val="006E5A5B"/>
    <w:rsid w:val="006F2E76"/>
    <w:rsid w:val="006F5E2D"/>
    <w:rsid w:val="007021C2"/>
    <w:rsid w:val="007062E3"/>
    <w:rsid w:val="007072F0"/>
    <w:rsid w:val="00711075"/>
    <w:rsid w:val="007137FC"/>
    <w:rsid w:val="007138AF"/>
    <w:rsid w:val="00714F45"/>
    <w:rsid w:val="00716965"/>
    <w:rsid w:val="00723539"/>
    <w:rsid w:val="007240F7"/>
    <w:rsid w:val="00725217"/>
    <w:rsid w:val="00727443"/>
    <w:rsid w:val="007322BE"/>
    <w:rsid w:val="007432F6"/>
    <w:rsid w:val="00743997"/>
    <w:rsid w:val="00750459"/>
    <w:rsid w:val="00752662"/>
    <w:rsid w:val="00754AC7"/>
    <w:rsid w:val="00754E3D"/>
    <w:rsid w:val="007578E4"/>
    <w:rsid w:val="007637D6"/>
    <w:rsid w:val="00763EB8"/>
    <w:rsid w:val="00764CD4"/>
    <w:rsid w:val="0077128C"/>
    <w:rsid w:val="0077360F"/>
    <w:rsid w:val="0077446B"/>
    <w:rsid w:val="00774985"/>
    <w:rsid w:val="00783215"/>
    <w:rsid w:val="0078662D"/>
    <w:rsid w:val="0079432A"/>
    <w:rsid w:val="00794C62"/>
    <w:rsid w:val="00797487"/>
    <w:rsid w:val="007A40A8"/>
    <w:rsid w:val="007A57C4"/>
    <w:rsid w:val="007A7FFB"/>
    <w:rsid w:val="007B08DE"/>
    <w:rsid w:val="007B1C99"/>
    <w:rsid w:val="007B475B"/>
    <w:rsid w:val="007B5152"/>
    <w:rsid w:val="007B57DF"/>
    <w:rsid w:val="007B5839"/>
    <w:rsid w:val="007C0A6F"/>
    <w:rsid w:val="007C12D4"/>
    <w:rsid w:val="007C624F"/>
    <w:rsid w:val="007C62FC"/>
    <w:rsid w:val="007D0AA2"/>
    <w:rsid w:val="007D0DF1"/>
    <w:rsid w:val="007D2443"/>
    <w:rsid w:val="007D5821"/>
    <w:rsid w:val="007E66F7"/>
    <w:rsid w:val="007E75D5"/>
    <w:rsid w:val="007F004B"/>
    <w:rsid w:val="007F2864"/>
    <w:rsid w:val="007F4A88"/>
    <w:rsid w:val="007F4B21"/>
    <w:rsid w:val="007F5807"/>
    <w:rsid w:val="00805522"/>
    <w:rsid w:val="00805D7B"/>
    <w:rsid w:val="008110C6"/>
    <w:rsid w:val="008157FC"/>
    <w:rsid w:val="00817CBA"/>
    <w:rsid w:val="00817F55"/>
    <w:rsid w:val="00820C2B"/>
    <w:rsid w:val="008211CB"/>
    <w:rsid w:val="008228C8"/>
    <w:rsid w:val="00823667"/>
    <w:rsid w:val="00826941"/>
    <w:rsid w:val="00826E14"/>
    <w:rsid w:val="00830C96"/>
    <w:rsid w:val="00830D95"/>
    <w:rsid w:val="00830FE4"/>
    <w:rsid w:val="008317E8"/>
    <w:rsid w:val="00832851"/>
    <w:rsid w:val="0083317F"/>
    <w:rsid w:val="00837D89"/>
    <w:rsid w:val="00840724"/>
    <w:rsid w:val="0084375F"/>
    <w:rsid w:val="00843A36"/>
    <w:rsid w:val="0085010B"/>
    <w:rsid w:val="00850D33"/>
    <w:rsid w:val="008534E4"/>
    <w:rsid w:val="00853F24"/>
    <w:rsid w:val="0085603D"/>
    <w:rsid w:val="00857EA0"/>
    <w:rsid w:val="0086021D"/>
    <w:rsid w:val="00862076"/>
    <w:rsid w:val="00863D8B"/>
    <w:rsid w:val="00867C46"/>
    <w:rsid w:val="00875726"/>
    <w:rsid w:val="008763E1"/>
    <w:rsid w:val="00876407"/>
    <w:rsid w:val="00876DCC"/>
    <w:rsid w:val="00880811"/>
    <w:rsid w:val="0088390A"/>
    <w:rsid w:val="00884BC4"/>
    <w:rsid w:val="00886258"/>
    <w:rsid w:val="00887FDD"/>
    <w:rsid w:val="008917E7"/>
    <w:rsid w:val="00893A3A"/>
    <w:rsid w:val="00893C48"/>
    <w:rsid w:val="00893EEE"/>
    <w:rsid w:val="008941A1"/>
    <w:rsid w:val="0089605D"/>
    <w:rsid w:val="008A23DA"/>
    <w:rsid w:val="008A587A"/>
    <w:rsid w:val="008A75A8"/>
    <w:rsid w:val="008B09C6"/>
    <w:rsid w:val="008B15FE"/>
    <w:rsid w:val="008B1861"/>
    <w:rsid w:val="008B3717"/>
    <w:rsid w:val="008C0CC9"/>
    <w:rsid w:val="008C13C5"/>
    <w:rsid w:val="008C1C33"/>
    <w:rsid w:val="008C1CC6"/>
    <w:rsid w:val="008C4620"/>
    <w:rsid w:val="008C517A"/>
    <w:rsid w:val="008C5C2C"/>
    <w:rsid w:val="008D4C7D"/>
    <w:rsid w:val="008D5B16"/>
    <w:rsid w:val="008D5BEF"/>
    <w:rsid w:val="008D6821"/>
    <w:rsid w:val="008D710D"/>
    <w:rsid w:val="008D733E"/>
    <w:rsid w:val="008D7DFA"/>
    <w:rsid w:val="008E0318"/>
    <w:rsid w:val="008E1804"/>
    <w:rsid w:val="008E4224"/>
    <w:rsid w:val="008E4982"/>
    <w:rsid w:val="008F1E87"/>
    <w:rsid w:val="008F349F"/>
    <w:rsid w:val="008F7A97"/>
    <w:rsid w:val="0090031B"/>
    <w:rsid w:val="00912747"/>
    <w:rsid w:val="00913B11"/>
    <w:rsid w:val="00917DBD"/>
    <w:rsid w:val="00920635"/>
    <w:rsid w:val="00922C48"/>
    <w:rsid w:val="00923609"/>
    <w:rsid w:val="00924E88"/>
    <w:rsid w:val="00926CB2"/>
    <w:rsid w:val="0092718B"/>
    <w:rsid w:val="0093028F"/>
    <w:rsid w:val="00932C0A"/>
    <w:rsid w:val="00935BB2"/>
    <w:rsid w:val="009436E0"/>
    <w:rsid w:val="009439BA"/>
    <w:rsid w:val="00950F5F"/>
    <w:rsid w:val="00952B56"/>
    <w:rsid w:val="00952F28"/>
    <w:rsid w:val="0095597D"/>
    <w:rsid w:val="00962FA9"/>
    <w:rsid w:val="00964CB6"/>
    <w:rsid w:val="00965AE1"/>
    <w:rsid w:val="0097481D"/>
    <w:rsid w:val="009760CB"/>
    <w:rsid w:val="00977641"/>
    <w:rsid w:val="00981209"/>
    <w:rsid w:val="00982705"/>
    <w:rsid w:val="00983B18"/>
    <w:rsid w:val="00983D54"/>
    <w:rsid w:val="00984C50"/>
    <w:rsid w:val="00986DD4"/>
    <w:rsid w:val="009913F8"/>
    <w:rsid w:val="00994855"/>
    <w:rsid w:val="009965FB"/>
    <w:rsid w:val="009A3513"/>
    <w:rsid w:val="009A61A9"/>
    <w:rsid w:val="009A6B86"/>
    <w:rsid w:val="009A7C19"/>
    <w:rsid w:val="009B24D7"/>
    <w:rsid w:val="009B35B2"/>
    <w:rsid w:val="009B3637"/>
    <w:rsid w:val="009B38DE"/>
    <w:rsid w:val="009B3E73"/>
    <w:rsid w:val="009B46CD"/>
    <w:rsid w:val="009B4B7A"/>
    <w:rsid w:val="009C23B3"/>
    <w:rsid w:val="009C4167"/>
    <w:rsid w:val="009C5818"/>
    <w:rsid w:val="009C654D"/>
    <w:rsid w:val="009C6D94"/>
    <w:rsid w:val="009C782E"/>
    <w:rsid w:val="009D575D"/>
    <w:rsid w:val="009E2F60"/>
    <w:rsid w:val="009E3885"/>
    <w:rsid w:val="009E596B"/>
    <w:rsid w:val="009E5F06"/>
    <w:rsid w:val="009E7998"/>
    <w:rsid w:val="009F27D0"/>
    <w:rsid w:val="009F2F71"/>
    <w:rsid w:val="009F3321"/>
    <w:rsid w:val="009F41FC"/>
    <w:rsid w:val="009F4DBB"/>
    <w:rsid w:val="009F6EA9"/>
    <w:rsid w:val="00A01E6A"/>
    <w:rsid w:val="00A044A9"/>
    <w:rsid w:val="00A05F48"/>
    <w:rsid w:val="00A063BF"/>
    <w:rsid w:val="00A07E7E"/>
    <w:rsid w:val="00A12A15"/>
    <w:rsid w:val="00A211DC"/>
    <w:rsid w:val="00A21F64"/>
    <w:rsid w:val="00A21FCB"/>
    <w:rsid w:val="00A2719B"/>
    <w:rsid w:val="00A30B0F"/>
    <w:rsid w:val="00A30B48"/>
    <w:rsid w:val="00A338E6"/>
    <w:rsid w:val="00A3661C"/>
    <w:rsid w:val="00A41C1F"/>
    <w:rsid w:val="00A4619A"/>
    <w:rsid w:val="00A46C5A"/>
    <w:rsid w:val="00A514B4"/>
    <w:rsid w:val="00A576C4"/>
    <w:rsid w:val="00A64423"/>
    <w:rsid w:val="00A66B16"/>
    <w:rsid w:val="00A750DB"/>
    <w:rsid w:val="00A75B2C"/>
    <w:rsid w:val="00A760CD"/>
    <w:rsid w:val="00A762F2"/>
    <w:rsid w:val="00A77D2A"/>
    <w:rsid w:val="00A8028D"/>
    <w:rsid w:val="00A814D1"/>
    <w:rsid w:val="00A85B73"/>
    <w:rsid w:val="00A876CA"/>
    <w:rsid w:val="00A87AB4"/>
    <w:rsid w:val="00A901BB"/>
    <w:rsid w:val="00A9104C"/>
    <w:rsid w:val="00A91969"/>
    <w:rsid w:val="00A9388D"/>
    <w:rsid w:val="00A96213"/>
    <w:rsid w:val="00AA0C0F"/>
    <w:rsid w:val="00AA3901"/>
    <w:rsid w:val="00AA5FE3"/>
    <w:rsid w:val="00AA69F9"/>
    <w:rsid w:val="00AC49FE"/>
    <w:rsid w:val="00AC69E8"/>
    <w:rsid w:val="00AD0C68"/>
    <w:rsid w:val="00AD16FE"/>
    <w:rsid w:val="00AD278A"/>
    <w:rsid w:val="00AD2B7F"/>
    <w:rsid w:val="00AD684E"/>
    <w:rsid w:val="00AD75D7"/>
    <w:rsid w:val="00AE3705"/>
    <w:rsid w:val="00AE6986"/>
    <w:rsid w:val="00AE6C96"/>
    <w:rsid w:val="00AF1F72"/>
    <w:rsid w:val="00AF1FF3"/>
    <w:rsid w:val="00AF29D5"/>
    <w:rsid w:val="00AF4CD0"/>
    <w:rsid w:val="00AF799A"/>
    <w:rsid w:val="00AF7B3C"/>
    <w:rsid w:val="00AF7FF9"/>
    <w:rsid w:val="00B00B38"/>
    <w:rsid w:val="00B03CDA"/>
    <w:rsid w:val="00B04666"/>
    <w:rsid w:val="00B12E43"/>
    <w:rsid w:val="00B2011B"/>
    <w:rsid w:val="00B21421"/>
    <w:rsid w:val="00B232D4"/>
    <w:rsid w:val="00B2458D"/>
    <w:rsid w:val="00B32854"/>
    <w:rsid w:val="00B328DC"/>
    <w:rsid w:val="00B4106A"/>
    <w:rsid w:val="00B43916"/>
    <w:rsid w:val="00B43AA4"/>
    <w:rsid w:val="00B44422"/>
    <w:rsid w:val="00B44A3D"/>
    <w:rsid w:val="00B46ABC"/>
    <w:rsid w:val="00B535DF"/>
    <w:rsid w:val="00B55F25"/>
    <w:rsid w:val="00B56420"/>
    <w:rsid w:val="00B56E93"/>
    <w:rsid w:val="00B60CA5"/>
    <w:rsid w:val="00B619A5"/>
    <w:rsid w:val="00B6422B"/>
    <w:rsid w:val="00B6425D"/>
    <w:rsid w:val="00B67A1E"/>
    <w:rsid w:val="00B7353E"/>
    <w:rsid w:val="00B80304"/>
    <w:rsid w:val="00B80653"/>
    <w:rsid w:val="00B84D64"/>
    <w:rsid w:val="00B85206"/>
    <w:rsid w:val="00B87D19"/>
    <w:rsid w:val="00B90116"/>
    <w:rsid w:val="00B91EED"/>
    <w:rsid w:val="00B94CD1"/>
    <w:rsid w:val="00BA2108"/>
    <w:rsid w:val="00BD2597"/>
    <w:rsid w:val="00BD3109"/>
    <w:rsid w:val="00BD4906"/>
    <w:rsid w:val="00BD6786"/>
    <w:rsid w:val="00BD6FA3"/>
    <w:rsid w:val="00BE1102"/>
    <w:rsid w:val="00BE6CDF"/>
    <w:rsid w:val="00BF17D6"/>
    <w:rsid w:val="00BF5ABF"/>
    <w:rsid w:val="00BF72DA"/>
    <w:rsid w:val="00C0058D"/>
    <w:rsid w:val="00C05953"/>
    <w:rsid w:val="00C1052C"/>
    <w:rsid w:val="00C11934"/>
    <w:rsid w:val="00C14A79"/>
    <w:rsid w:val="00C16554"/>
    <w:rsid w:val="00C17084"/>
    <w:rsid w:val="00C17154"/>
    <w:rsid w:val="00C1777F"/>
    <w:rsid w:val="00C20A9A"/>
    <w:rsid w:val="00C20ED3"/>
    <w:rsid w:val="00C23077"/>
    <w:rsid w:val="00C24D7C"/>
    <w:rsid w:val="00C2537D"/>
    <w:rsid w:val="00C256BB"/>
    <w:rsid w:val="00C26704"/>
    <w:rsid w:val="00C320A8"/>
    <w:rsid w:val="00C3631C"/>
    <w:rsid w:val="00C41ECC"/>
    <w:rsid w:val="00C4223A"/>
    <w:rsid w:val="00C4249A"/>
    <w:rsid w:val="00C4493C"/>
    <w:rsid w:val="00C53590"/>
    <w:rsid w:val="00C53A95"/>
    <w:rsid w:val="00C53C8C"/>
    <w:rsid w:val="00C54450"/>
    <w:rsid w:val="00C55EDD"/>
    <w:rsid w:val="00C5717A"/>
    <w:rsid w:val="00C7585B"/>
    <w:rsid w:val="00C7640D"/>
    <w:rsid w:val="00C82B97"/>
    <w:rsid w:val="00C83B6E"/>
    <w:rsid w:val="00C854E9"/>
    <w:rsid w:val="00C85B92"/>
    <w:rsid w:val="00C87296"/>
    <w:rsid w:val="00C8787E"/>
    <w:rsid w:val="00C87EE6"/>
    <w:rsid w:val="00C90880"/>
    <w:rsid w:val="00C91978"/>
    <w:rsid w:val="00C924FF"/>
    <w:rsid w:val="00C947A1"/>
    <w:rsid w:val="00C95FAD"/>
    <w:rsid w:val="00CA1441"/>
    <w:rsid w:val="00CA2245"/>
    <w:rsid w:val="00CA27EB"/>
    <w:rsid w:val="00CA2A30"/>
    <w:rsid w:val="00CA375A"/>
    <w:rsid w:val="00CA5DC1"/>
    <w:rsid w:val="00CA6B3F"/>
    <w:rsid w:val="00CA7F7D"/>
    <w:rsid w:val="00CB37F3"/>
    <w:rsid w:val="00CB703A"/>
    <w:rsid w:val="00CC27E1"/>
    <w:rsid w:val="00CC4928"/>
    <w:rsid w:val="00CC6661"/>
    <w:rsid w:val="00CC6E46"/>
    <w:rsid w:val="00CD1D7A"/>
    <w:rsid w:val="00CD2663"/>
    <w:rsid w:val="00CE29FD"/>
    <w:rsid w:val="00CE4355"/>
    <w:rsid w:val="00CE666B"/>
    <w:rsid w:val="00CF1BA5"/>
    <w:rsid w:val="00CF39FB"/>
    <w:rsid w:val="00CF4646"/>
    <w:rsid w:val="00D04D7C"/>
    <w:rsid w:val="00D05100"/>
    <w:rsid w:val="00D10064"/>
    <w:rsid w:val="00D10225"/>
    <w:rsid w:val="00D11CFD"/>
    <w:rsid w:val="00D12D92"/>
    <w:rsid w:val="00D15AAE"/>
    <w:rsid w:val="00D2238D"/>
    <w:rsid w:val="00D225ED"/>
    <w:rsid w:val="00D23065"/>
    <w:rsid w:val="00D25D84"/>
    <w:rsid w:val="00D26329"/>
    <w:rsid w:val="00D348D7"/>
    <w:rsid w:val="00D368EF"/>
    <w:rsid w:val="00D42BD0"/>
    <w:rsid w:val="00D45D0E"/>
    <w:rsid w:val="00D45EF7"/>
    <w:rsid w:val="00D4674C"/>
    <w:rsid w:val="00D52F6F"/>
    <w:rsid w:val="00D53298"/>
    <w:rsid w:val="00D553D6"/>
    <w:rsid w:val="00D63ECF"/>
    <w:rsid w:val="00D661C6"/>
    <w:rsid w:val="00D662DB"/>
    <w:rsid w:val="00D67DBE"/>
    <w:rsid w:val="00D75413"/>
    <w:rsid w:val="00D763A6"/>
    <w:rsid w:val="00D80C6B"/>
    <w:rsid w:val="00D80D31"/>
    <w:rsid w:val="00D8375F"/>
    <w:rsid w:val="00D83EFA"/>
    <w:rsid w:val="00D90D18"/>
    <w:rsid w:val="00D91E0A"/>
    <w:rsid w:val="00D92371"/>
    <w:rsid w:val="00D96366"/>
    <w:rsid w:val="00D97F0F"/>
    <w:rsid w:val="00DA2A0B"/>
    <w:rsid w:val="00DA2B2C"/>
    <w:rsid w:val="00DB0A91"/>
    <w:rsid w:val="00DB1F5C"/>
    <w:rsid w:val="00DB320A"/>
    <w:rsid w:val="00DB78BD"/>
    <w:rsid w:val="00DC1792"/>
    <w:rsid w:val="00DC2BDA"/>
    <w:rsid w:val="00DC3EE7"/>
    <w:rsid w:val="00DC4F89"/>
    <w:rsid w:val="00DC6A06"/>
    <w:rsid w:val="00DC7509"/>
    <w:rsid w:val="00DD1018"/>
    <w:rsid w:val="00DD4E0F"/>
    <w:rsid w:val="00DD6304"/>
    <w:rsid w:val="00DE0A1E"/>
    <w:rsid w:val="00DE1E2F"/>
    <w:rsid w:val="00DE5A11"/>
    <w:rsid w:val="00DE6EB3"/>
    <w:rsid w:val="00DF33D6"/>
    <w:rsid w:val="00DF365F"/>
    <w:rsid w:val="00DF3EE6"/>
    <w:rsid w:val="00E00F7E"/>
    <w:rsid w:val="00E03020"/>
    <w:rsid w:val="00E04B61"/>
    <w:rsid w:val="00E05F1C"/>
    <w:rsid w:val="00E13A84"/>
    <w:rsid w:val="00E23D01"/>
    <w:rsid w:val="00E30BED"/>
    <w:rsid w:val="00E31343"/>
    <w:rsid w:val="00E346D4"/>
    <w:rsid w:val="00E35BF4"/>
    <w:rsid w:val="00E420BB"/>
    <w:rsid w:val="00E4525C"/>
    <w:rsid w:val="00E51CC5"/>
    <w:rsid w:val="00E523E4"/>
    <w:rsid w:val="00E53FE7"/>
    <w:rsid w:val="00E54AB1"/>
    <w:rsid w:val="00E54AE4"/>
    <w:rsid w:val="00E54BC7"/>
    <w:rsid w:val="00E55AA4"/>
    <w:rsid w:val="00E5702A"/>
    <w:rsid w:val="00E57C2F"/>
    <w:rsid w:val="00E60B7F"/>
    <w:rsid w:val="00E61273"/>
    <w:rsid w:val="00E61E31"/>
    <w:rsid w:val="00E70E33"/>
    <w:rsid w:val="00E74FD1"/>
    <w:rsid w:val="00E84F8E"/>
    <w:rsid w:val="00E86179"/>
    <w:rsid w:val="00E87A9B"/>
    <w:rsid w:val="00E90458"/>
    <w:rsid w:val="00E92114"/>
    <w:rsid w:val="00EA37D6"/>
    <w:rsid w:val="00EB0679"/>
    <w:rsid w:val="00EB0E5D"/>
    <w:rsid w:val="00EB292A"/>
    <w:rsid w:val="00EB3CB2"/>
    <w:rsid w:val="00EB4361"/>
    <w:rsid w:val="00EB4A5E"/>
    <w:rsid w:val="00EB6B43"/>
    <w:rsid w:val="00EB6CDB"/>
    <w:rsid w:val="00EB6E0F"/>
    <w:rsid w:val="00EB7864"/>
    <w:rsid w:val="00EC18B2"/>
    <w:rsid w:val="00EC4F48"/>
    <w:rsid w:val="00EC5322"/>
    <w:rsid w:val="00ED05CA"/>
    <w:rsid w:val="00ED3B9E"/>
    <w:rsid w:val="00EE0B7D"/>
    <w:rsid w:val="00EE1329"/>
    <w:rsid w:val="00EE1DFB"/>
    <w:rsid w:val="00EE3E75"/>
    <w:rsid w:val="00EE5055"/>
    <w:rsid w:val="00EF1F8F"/>
    <w:rsid w:val="00EF31EF"/>
    <w:rsid w:val="00EF32F3"/>
    <w:rsid w:val="00EF429B"/>
    <w:rsid w:val="00EF67AF"/>
    <w:rsid w:val="00F0262A"/>
    <w:rsid w:val="00F02EB9"/>
    <w:rsid w:val="00F038E0"/>
    <w:rsid w:val="00F0396E"/>
    <w:rsid w:val="00F0598F"/>
    <w:rsid w:val="00F06D85"/>
    <w:rsid w:val="00F06E0B"/>
    <w:rsid w:val="00F12523"/>
    <w:rsid w:val="00F12CF4"/>
    <w:rsid w:val="00F14EB1"/>
    <w:rsid w:val="00F14FB2"/>
    <w:rsid w:val="00F1561A"/>
    <w:rsid w:val="00F16E09"/>
    <w:rsid w:val="00F20736"/>
    <w:rsid w:val="00F23668"/>
    <w:rsid w:val="00F30B21"/>
    <w:rsid w:val="00F33921"/>
    <w:rsid w:val="00F37E49"/>
    <w:rsid w:val="00F403BA"/>
    <w:rsid w:val="00F436F4"/>
    <w:rsid w:val="00F4508D"/>
    <w:rsid w:val="00F519B7"/>
    <w:rsid w:val="00F5322F"/>
    <w:rsid w:val="00F61F65"/>
    <w:rsid w:val="00F67030"/>
    <w:rsid w:val="00F67618"/>
    <w:rsid w:val="00F67834"/>
    <w:rsid w:val="00F75386"/>
    <w:rsid w:val="00F765E5"/>
    <w:rsid w:val="00F77606"/>
    <w:rsid w:val="00F9307C"/>
    <w:rsid w:val="00F946E3"/>
    <w:rsid w:val="00F957D3"/>
    <w:rsid w:val="00F95F20"/>
    <w:rsid w:val="00F97CF1"/>
    <w:rsid w:val="00FA0586"/>
    <w:rsid w:val="00FA102A"/>
    <w:rsid w:val="00FA15B0"/>
    <w:rsid w:val="00FA3118"/>
    <w:rsid w:val="00FA4C9A"/>
    <w:rsid w:val="00FA7A3A"/>
    <w:rsid w:val="00FA7D9D"/>
    <w:rsid w:val="00FB035F"/>
    <w:rsid w:val="00FB17A9"/>
    <w:rsid w:val="00FB3E6D"/>
    <w:rsid w:val="00FB4104"/>
    <w:rsid w:val="00FB75B6"/>
    <w:rsid w:val="00FC14C0"/>
    <w:rsid w:val="00FC34E3"/>
    <w:rsid w:val="00FC5F70"/>
    <w:rsid w:val="00FC5F96"/>
    <w:rsid w:val="00FD6C4E"/>
    <w:rsid w:val="00FE27C8"/>
    <w:rsid w:val="00FE4505"/>
    <w:rsid w:val="00FE6C43"/>
    <w:rsid w:val="00FF0073"/>
    <w:rsid w:val="00FF1058"/>
    <w:rsid w:val="00FF2688"/>
    <w:rsid w:val="00FF286D"/>
    <w:rsid w:val="00FF52FA"/>
    <w:rsid w:val="00FF5BEB"/>
    <w:rsid w:val="00FF6319"/>
    <w:rsid w:val="0EAACF21"/>
    <w:rsid w:val="1ADBFF92"/>
    <w:rsid w:val="23A15D22"/>
    <w:rsid w:val="28C8D679"/>
    <w:rsid w:val="2AD07BEB"/>
    <w:rsid w:val="2CD4B8BF"/>
    <w:rsid w:val="548910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2134195"/>
  <w15:chartTrackingRefBased/>
  <w15:docId w15:val="{68795C23-31F8-416E-BE57-C68F3B62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header" w:uiPriority="99"/>
    <w:lsdException w:name="table of figures" w:uiPriority="99"/>
    <w:lsdException w:name="Hyperlink" w:uiPriority="99"/>
    <w:lsdException w:name="HTML Cit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302D"/>
    <w:pPr>
      <w:spacing w:after="120" w:line="360" w:lineRule="auto"/>
      <w:jc w:val="both"/>
    </w:pPr>
    <w:rPr>
      <w:rFonts w:ascii="Cambria" w:hAnsi="Cambria" w:cs="Arial"/>
      <w:sz w:val="22"/>
      <w:szCs w:val="22"/>
      <w:lang w:val="en-GB" w:eastAsia="en-US"/>
    </w:rPr>
  </w:style>
  <w:style w:type="paragraph" w:styleId="Heading1">
    <w:name w:val="heading 1"/>
    <w:basedOn w:val="Normal"/>
    <w:next w:val="Normal"/>
    <w:link w:val="Heading1Char"/>
    <w:qFormat/>
    <w:rsid w:val="00F1561A"/>
    <w:pPr>
      <w:keepNext/>
      <w:pageBreakBefore/>
      <w:numPr>
        <w:numId w:val="46"/>
      </w:numPr>
      <w:spacing w:before="120"/>
      <w:jc w:val="center"/>
      <w:outlineLvl w:val="0"/>
    </w:pPr>
    <w:rPr>
      <w:b/>
      <w:bCs/>
      <w:kern w:val="32"/>
      <w:sz w:val="28"/>
      <w:szCs w:val="32"/>
    </w:rPr>
  </w:style>
  <w:style w:type="paragraph" w:styleId="Heading2">
    <w:name w:val="heading 2"/>
    <w:basedOn w:val="Normal"/>
    <w:next w:val="Normal"/>
    <w:qFormat/>
    <w:rsid w:val="00C41ECC"/>
    <w:pPr>
      <w:keepNext/>
      <w:numPr>
        <w:ilvl w:val="1"/>
        <w:numId w:val="46"/>
      </w:numPr>
      <w:spacing w:before="240"/>
      <w:outlineLvl w:val="1"/>
    </w:pPr>
    <w:rPr>
      <w:b/>
      <w:bCs/>
      <w:iCs/>
      <w:caps/>
    </w:rPr>
  </w:style>
  <w:style w:type="paragraph" w:styleId="Heading3">
    <w:name w:val="heading 3"/>
    <w:basedOn w:val="Normal"/>
    <w:next w:val="Normal"/>
    <w:link w:val="Heading3Char"/>
    <w:qFormat/>
    <w:rsid w:val="00C41ECC"/>
    <w:pPr>
      <w:keepNext/>
      <w:numPr>
        <w:ilvl w:val="2"/>
        <w:numId w:val="46"/>
      </w:numPr>
      <w:tabs>
        <w:tab w:val="left" w:pos="851"/>
      </w:tabs>
      <w:outlineLvl w:val="2"/>
    </w:pPr>
    <w:rPr>
      <w:b/>
      <w:bCs/>
    </w:rPr>
  </w:style>
  <w:style w:type="paragraph" w:styleId="Heading4">
    <w:name w:val="heading 4"/>
    <w:basedOn w:val="Normal"/>
    <w:next w:val="Normal"/>
    <w:qFormat/>
    <w:rsid w:val="00411422"/>
    <w:pPr>
      <w:keepNext/>
      <w:numPr>
        <w:ilvl w:val="3"/>
        <w:numId w:val="46"/>
      </w:numPr>
      <w:tabs>
        <w:tab w:val="left" w:pos="851"/>
      </w:tabs>
      <w:outlineLvl w:val="3"/>
    </w:pPr>
    <w:rPr>
      <w:b/>
      <w:bCs/>
      <w:i/>
      <w:szCs w:val="28"/>
    </w:rPr>
  </w:style>
  <w:style w:type="paragraph" w:styleId="Heading5">
    <w:name w:val="heading 5"/>
    <w:basedOn w:val="Normal"/>
    <w:next w:val="Normal"/>
    <w:rsid w:val="00FE4505"/>
    <w:pPr>
      <w:numPr>
        <w:ilvl w:val="4"/>
        <w:numId w:val="1"/>
      </w:numPr>
      <w:spacing w:before="240" w:after="60"/>
      <w:outlineLvl w:val="4"/>
    </w:pPr>
    <w:rPr>
      <w:b/>
      <w:bCs/>
      <w:i/>
      <w:iCs/>
      <w:sz w:val="26"/>
      <w:szCs w:val="26"/>
    </w:rPr>
  </w:style>
  <w:style w:type="paragraph" w:styleId="Heading6">
    <w:name w:val="heading 6"/>
    <w:basedOn w:val="Normal"/>
    <w:next w:val="Normal"/>
    <w:rsid w:val="00FE4505"/>
    <w:pPr>
      <w:numPr>
        <w:ilvl w:val="5"/>
        <w:numId w:val="1"/>
      </w:numPr>
      <w:spacing w:before="240" w:after="60"/>
      <w:outlineLvl w:val="5"/>
    </w:pPr>
    <w:rPr>
      <w:b/>
      <w:bCs/>
    </w:rPr>
  </w:style>
  <w:style w:type="paragraph" w:styleId="Heading7">
    <w:name w:val="heading 7"/>
    <w:basedOn w:val="Normal"/>
    <w:next w:val="Normal"/>
    <w:rsid w:val="00FE4505"/>
    <w:pPr>
      <w:numPr>
        <w:ilvl w:val="6"/>
        <w:numId w:val="1"/>
      </w:numPr>
      <w:spacing w:before="240" w:after="60"/>
      <w:outlineLvl w:val="6"/>
    </w:pPr>
  </w:style>
  <w:style w:type="paragraph" w:styleId="Heading8">
    <w:name w:val="heading 8"/>
    <w:basedOn w:val="Normal"/>
    <w:next w:val="Normal"/>
    <w:link w:val="Heading8Char"/>
    <w:rsid w:val="00FE4505"/>
    <w:pPr>
      <w:numPr>
        <w:ilvl w:val="7"/>
        <w:numId w:val="1"/>
      </w:numPr>
      <w:spacing w:before="240" w:after="60"/>
      <w:outlineLvl w:val="7"/>
    </w:pPr>
    <w:rPr>
      <w:i/>
      <w:iCs/>
    </w:rPr>
  </w:style>
  <w:style w:type="paragraph" w:styleId="Heading9">
    <w:name w:val="heading 9"/>
    <w:basedOn w:val="Normal"/>
    <w:next w:val="Normal"/>
    <w:rsid w:val="00FE4505"/>
    <w:pPr>
      <w:numPr>
        <w:ilvl w:val="8"/>
        <w:numId w:val="1"/>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1561A"/>
    <w:rPr>
      <w:rFonts w:ascii="Calibri" w:hAnsi="Calibri" w:cs="Arial"/>
      <w:b/>
      <w:bCs/>
      <w:kern w:val="32"/>
      <w:sz w:val="28"/>
      <w:szCs w:val="32"/>
      <w:lang w:val="en-GB" w:eastAsia="en-US"/>
    </w:rPr>
  </w:style>
  <w:style w:type="character" w:customStyle="1" w:styleId="Heading3Char">
    <w:name w:val="Heading 3 Char"/>
    <w:link w:val="Heading3"/>
    <w:rsid w:val="00C41ECC"/>
    <w:rPr>
      <w:rFonts w:ascii="Arial" w:hAnsi="Arial" w:cs="Arial"/>
      <w:b/>
      <w:bCs/>
      <w:sz w:val="22"/>
      <w:szCs w:val="22"/>
      <w:lang w:val="en-GB"/>
    </w:rPr>
  </w:style>
  <w:style w:type="character" w:customStyle="1" w:styleId="Heading8Char">
    <w:name w:val="Heading 8 Char"/>
    <w:link w:val="Heading8"/>
    <w:rsid w:val="00A3661C"/>
    <w:rPr>
      <w:rFonts w:ascii="Arial" w:hAnsi="Arial"/>
      <w:i/>
      <w:iCs/>
      <w:sz w:val="24"/>
      <w:szCs w:val="24"/>
      <w:lang w:val="en-US" w:eastAsia="en-US"/>
    </w:rPr>
  </w:style>
  <w:style w:type="paragraph" w:styleId="Title">
    <w:name w:val="Title"/>
    <w:basedOn w:val="Normal"/>
    <w:link w:val="TitleChar"/>
    <w:rsid w:val="0089605D"/>
    <w:pPr>
      <w:spacing w:before="240" w:after="60"/>
      <w:jc w:val="center"/>
      <w:outlineLvl w:val="0"/>
    </w:pPr>
    <w:rPr>
      <w:b/>
      <w:bCs/>
      <w:kern w:val="28"/>
      <w:sz w:val="32"/>
      <w:szCs w:val="32"/>
    </w:rPr>
  </w:style>
  <w:style w:type="character" w:customStyle="1" w:styleId="TitleChar">
    <w:name w:val="Title Char"/>
    <w:link w:val="Title"/>
    <w:rsid w:val="0089605D"/>
    <w:rPr>
      <w:rFonts w:ascii="Arial" w:hAnsi="Arial" w:cs="Arial"/>
      <w:b/>
      <w:bCs/>
      <w:kern w:val="28"/>
      <w:sz w:val="32"/>
      <w:szCs w:val="32"/>
    </w:rPr>
  </w:style>
  <w:style w:type="paragraph" w:styleId="TOC1">
    <w:name w:val="toc 1"/>
    <w:basedOn w:val="Normal"/>
    <w:next w:val="Normal"/>
    <w:autoRedefine/>
    <w:uiPriority w:val="39"/>
    <w:rsid w:val="00A07E7E"/>
    <w:pPr>
      <w:tabs>
        <w:tab w:val="left" w:pos="851"/>
        <w:tab w:val="right" w:pos="9639"/>
      </w:tabs>
      <w:spacing w:before="120" w:line="240" w:lineRule="auto"/>
    </w:pPr>
    <w:rPr>
      <w:b/>
      <w:bCs/>
      <w:noProof/>
    </w:rPr>
  </w:style>
  <w:style w:type="paragraph" w:styleId="TOC2">
    <w:name w:val="toc 2"/>
    <w:basedOn w:val="Normal"/>
    <w:next w:val="Normal"/>
    <w:autoRedefine/>
    <w:uiPriority w:val="39"/>
    <w:rsid w:val="00727443"/>
    <w:pPr>
      <w:tabs>
        <w:tab w:val="left" w:pos="851"/>
        <w:tab w:val="right" w:pos="9639"/>
      </w:tabs>
      <w:spacing w:before="120" w:line="240" w:lineRule="auto"/>
    </w:pPr>
    <w:rPr>
      <w:bCs/>
      <w:caps/>
      <w:noProof/>
      <w:szCs w:val="20"/>
    </w:rPr>
  </w:style>
  <w:style w:type="paragraph" w:styleId="TOC3">
    <w:name w:val="toc 3"/>
    <w:basedOn w:val="Normal"/>
    <w:next w:val="Normal"/>
    <w:autoRedefine/>
    <w:uiPriority w:val="39"/>
    <w:rsid w:val="002B0DAE"/>
    <w:pPr>
      <w:tabs>
        <w:tab w:val="left" w:pos="851"/>
        <w:tab w:val="right" w:pos="9639"/>
      </w:tabs>
      <w:spacing w:line="240" w:lineRule="auto"/>
    </w:pPr>
    <w:rPr>
      <w:noProof/>
      <w:lang w:val="en-ZA" w:eastAsia="en-ZA"/>
    </w:rPr>
  </w:style>
  <w:style w:type="paragraph" w:styleId="TOC4">
    <w:name w:val="toc 4"/>
    <w:basedOn w:val="Normal"/>
    <w:next w:val="Normal"/>
    <w:autoRedefine/>
    <w:uiPriority w:val="39"/>
    <w:rsid w:val="002B0DAE"/>
    <w:pPr>
      <w:tabs>
        <w:tab w:val="left" w:pos="851"/>
        <w:tab w:val="right" w:pos="9639"/>
      </w:tabs>
      <w:ind w:left="482" w:hanging="482"/>
      <w:jc w:val="left"/>
    </w:pPr>
  </w:style>
  <w:style w:type="paragraph" w:styleId="TOC5">
    <w:name w:val="toc 5"/>
    <w:basedOn w:val="Normal"/>
    <w:next w:val="Normal"/>
    <w:autoRedefine/>
    <w:semiHidden/>
    <w:rsid w:val="00FE4505"/>
    <w:pPr>
      <w:ind w:left="720"/>
      <w:jc w:val="left"/>
    </w:pPr>
    <w:rPr>
      <w:sz w:val="20"/>
      <w:szCs w:val="20"/>
    </w:rPr>
  </w:style>
  <w:style w:type="paragraph" w:styleId="TOC6">
    <w:name w:val="toc 6"/>
    <w:basedOn w:val="Normal"/>
    <w:next w:val="Normal"/>
    <w:autoRedefine/>
    <w:semiHidden/>
    <w:rsid w:val="00FE4505"/>
    <w:pPr>
      <w:ind w:left="960"/>
      <w:jc w:val="left"/>
    </w:pPr>
    <w:rPr>
      <w:sz w:val="20"/>
      <w:szCs w:val="20"/>
    </w:rPr>
  </w:style>
  <w:style w:type="paragraph" w:styleId="TOC7">
    <w:name w:val="toc 7"/>
    <w:basedOn w:val="Normal"/>
    <w:next w:val="Normal"/>
    <w:autoRedefine/>
    <w:semiHidden/>
    <w:rsid w:val="00FE4505"/>
    <w:pPr>
      <w:ind w:left="1200"/>
      <w:jc w:val="left"/>
    </w:pPr>
    <w:rPr>
      <w:sz w:val="20"/>
      <w:szCs w:val="20"/>
    </w:rPr>
  </w:style>
  <w:style w:type="paragraph" w:styleId="TOC8">
    <w:name w:val="toc 8"/>
    <w:basedOn w:val="Normal"/>
    <w:next w:val="Normal"/>
    <w:autoRedefine/>
    <w:semiHidden/>
    <w:rsid w:val="00FE4505"/>
    <w:pPr>
      <w:ind w:left="1440"/>
      <w:jc w:val="left"/>
    </w:pPr>
    <w:rPr>
      <w:sz w:val="20"/>
      <w:szCs w:val="20"/>
    </w:rPr>
  </w:style>
  <w:style w:type="paragraph" w:styleId="TOC9">
    <w:name w:val="toc 9"/>
    <w:aliases w:val="TOC Roman"/>
    <w:basedOn w:val="Normal"/>
    <w:next w:val="Normal"/>
    <w:autoRedefine/>
    <w:semiHidden/>
    <w:rsid w:val="00541341"/>
    <w:pPr>
      <w:tabs>
        <w:tab w:val="left" w:pos="851"/>
        <w:tab w:val="right" w:pos="9639"/>
      </w:tabs>
      <w:ind w:left="1680"/>
      <w:jc w:val="left"/>
    </w:pPr>
    <w:rPr>
      <w:szCs w:val="20"/>
    </w:rPr>
  </w:style>
  <w:style w:type="character" w:styleId="Hyperlink">
    <w:name w:val="Hyperlink"/>
    <w:uiPriority w:val="99"/>
    <w:rsid w:val="00FE4505"/>
    <w:rPr>
      <w:color w:val="0000FF"/>
      <w:u w:val="single"/>
    </w:rPr>
  </w:style>
  <w:style w:type="paragraph" w:styleId="ListNumber">
    <w:name w:val="List Number"/>
    <w:basedOn w:val="Normal"/>
    <w:rsid w:val="00D42BD0"/>
    <w:pPr>
      <w:numPr>
        <w:numId w:val="3"/>
      </w:numPr>
    </w:pPr>
  </w:style>
  <w:style w:type="paragraph" w:styleId="ListBullet">
    <w:name w:val="List Bullet"/>
    <w:basedOn w:val="Normal"/>
    <w:rsid w:val="00F14EB1"/>
    <w:pPr>
      <w:numPr>
        <w:numId w:val="2"/>
      </w:numPr>
      <w:ind w:left="357" w:hanging="357"/>
    </w:pPr>
  </w:style>
  <w:style w:type="paragraph" w:styleId="Header">
    <w:name w:val="header"/>
    <w:basedOn w:val="Normal"/>
    <w:link w:val="HeaderChar"/>
    <w:uiPriority w:val="99"/>
    <w:rsid w:val="004D39B1"/>
    <w:pPr>
      <w:tabs>
        <w:tab w:val="center" w:pos="4320"/>
        <w:tab w:val="right" w:pos="8640"/>
      </w:tabs>
    </w:pPr>
  </w:style>
  <w:style w:type="character" w:customStyle="1" w:styleId="HeaderChar">
    <w:name w:val="Header Char"/>
    <w:link w:val="Header"/>
    <w:uiPriority w:val="99"/>
    <w:rsid w:val="00262FC1"/>
    <w:rPr>
      <w:rFonts w:ascii="Arial" w:hAnsi="Arial"/>
      <w:szCs w:val="24"/>
    </w:rPr>
  </w:style>
  <w:style w:type="paragraph" w:styleId="Footer">
    <w:name w:val="footer"/>
    <w:basedOn w:val="Normal"/>
    <w:link w:val="FooterChar"/>
    <w:rsid w:val="004D39B1"/>
    <w:pPr>
      <w:tabs>
        <w:tab w:val="center" w:pos="4320"/>
        <w:tab w:val="right" w:pos="8640"/>
      </w:tabs>
    </w:pPr>
  </w:style>
  <w:style w:type="character" w:customStyle="1" w:styleId="FooterChar">
    <w:name w:val="Footer Char"/>
    <w:link w:val="Footer"/>
    <w:rsid w:val="0014050E"/>
    <w:rPr>
      <w:rFonts w:ascii="Arial" w:hAnsi="Arial"/>
      <w:sz w:val="24"/>
      <w:szCs w:val="24"/>
      <w:lang w:val="en-US" w:eastAsia="en-US"/>
    </w:rPr>
  </w:style>
  <w:style w:type="table" w:styleId="TableGrid">
    <w:name w:val="Table Grid"/>
    <w:basedOn w:val="TableNormal"/>
    <w:rsid w:val="00FB4104"/>
    <w:pPr>
      <w:spacing w:before="120" w:after="12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7637D6"/>
    <w:rPr>
      <w:rFonts w:ascii="Tahoma" w:hAnsi="Tahoma" w:cs="Tahoma"/>
      <w:sz w:val="16"/>
      <w:szCs w:val="16"/>
    </w:rPr>
  </w:style>
  <w:style w:type="character" w:customStyle="1" w:styleId="DocumentMapChar">
    <w:name w:val="Document Map Char"/>
    <w:link w:val="DocumentMap"/>
    <w:rsid w:val="007637D6"/>
    <w:rPr>
      <w:rFonts w:ascii="Tahoma" w:hAnsi="Tahoma" w:cs="Tahoma"/>
      <w:sz w:val="16"/>
      <w:szCs w:val="16"/>
    </w:rPr>
  </w:style>
  <w:style w:type="paragraph" w:styleId="Bibliography">
    <w:name w:val="Bibliography"/>
    <w:basedOn w:val="Normal"/>
    <w:next w:val="Normal"/>
    <w:uiPriority w:val="37"/>
    <w:unhideWhenUsed/>
    <w:rsid w:val="00087328"/>
  </w:style>
  <w:style w:type="paragraph" w:styleId="ListParagraph">
    <w:name w:val="List Paragraph"/>
    <w:basedOn w:val="Normal"/>
    <w:uiPriority w:val="34"/>
    <w:qFormat/>
    <w:rsid w:val="0048672C"/>
    <w:pPr>
      <w:spacing w:after="200" w:line="276" w:lineRule="auto"/>
      <w:ind w:left="720"/>
      <w:contextualSpacing/>
      <w:jc w:val="left"/>
    </w:pPr>
    <w:rPr>
      <w:rFonts w:eastAsia="Calibri"/>
    </w:rPr>
  </w:style>
  <w:style w:type="paragraph" w:customStyle="1" w:styleId="MMTopic1">
    <w:name w:val="MM Topic 1"/>
    <w:basedOn w:val="Heading1"/>
    <w:rsid w:val="00562339"/>
    <w:pPr>
      <w:keepLines/>
      <w:pageBreakBefore w:val="0"/>
      <w:numPr>
        <w:numId w:val="5"/>
      </w:numPr>
      <w:spacing w:before="480" w:after="0" w:line="276" w:lineRule="auto"/>
      <w:jc w:val="left"/>
    </w:pPr>
    <w:rPr>
      <w:rFonts w:cs="Times New Roman"/>
      <w:color w:val="365F91"/>
      <w:kern w:val="0"/>
      <w:szCs w:val="28"/>
    </w:rPr>
  </w:style>
  <w:style w:type="paragraph" w:customStyle="1" w:styleId="MMTopic2">
    <w:name w:val="MM Topic 2"/>
    <w:basedOn w:val="Heading2"/>
    <w:link w:val="MMTopic2Char"/>
    <w:rsid w:val="00562339"/>
    <w:pPr>
      <w:keepLines/>
      <w:spacing w:before="200" w:after="0" w:line="276" w:lineRule="auto"/>
      <w:jc w:val="left"/>
    </w:pPr>
    <w:rPr>
      <w:rFonts w:cs="Times New Roman"/>
      <w:iCs w:val="0"/>
      <w:color w:val="4F81BD"/>
      <w:sz w:val="26"/>
      <w:szCs w:val="26"/>
    </w:rPr>
  </w:style>
  <w:style w:type="character" w:customStyle="1" w:styleId="MMTopic2Char">
    <w:name w:val="MM Topic 2 Char"/>
    <w:link w:val="MMTopic2"/>
    <w:rsid w:val="00562339"/>
    <w:rPr>
      <w:rFonts w:ascii="Cambria" w:hAnsi="Cambria"/>
      <w:b/>
      <w:bCs/>
      <w:caps/>
      <w:color w:val="4F81BD"/>
      <w:sz w:val="26"/>
      <w:szCs w:val="26"/>
      <w:lang w:val="en-GB"/>
    </w:rPr>
  </w:style>
  <w:style w:type="paragraph" w:customStyle="1" w:styleId="MMTopic3">
    <w:name w:val="MM Topic 3"/>
    <w:basedOn w:val="Heading3"/>
    <w:link w:val="MMTopic3Char"/>
    <w:rsid w:val="00562339"/>
    <w:pPr>
      <w:keepLines/>
      <w:spacing w:before="200" w:after="0" w:line="276" w:lineRule="auto"/>
      <w:jc w:val="left"/>
    </w:pPr>
    <w:rPr>
      <w:rFonts w:cs="Times New Roman"/>
      <w:color w:val="4F81BD"/>
    </w:rPr>
  </w:style>
  <w:style w:type="character" w:customStyle="1" w:styleId="MMTopic3Char">
    <w:name w:val="MM Topic 3 Char"/>
    <w:link w:val="MMTopic3"/>
    <w:rsid w:val="00562339"/>
    <w:rPr>
      <w:rFonts w:ascii="Cambria" w:hAnsi="Cambria"/>
      <w:b/>
      <w:bCs/>
      <w:color w:val="4F81BD"/>
      <w:sz w:val="22"/>
      <w:szCs w:val="22"/>
      <w:lang w:val="en-GB"/>
    </w:rPr>
  </w:style>
  <w:style w:type="paragraph" w:customStyle="1" w:styleId="MMTopic4">
    <w:name w:val="MM Topic 4"/>
    <w:basedOn w:val="Heading4"/>
    <w:link w:val="MMTopic4Char"/>
    <w:rsid w:val="00562339"/>
    <w:pPr>
      <w:keepLines/>
      <w:spacing w:before="200" w:after="0" w:line="276" w:lineRule="auto"/>
      <w:ind w:left="0" w:firstLine="0"/>
      <w:jc w:val="left"/>
    </w:pPr>
    <w:rPr>
      <w:iCs/>
      <w:color w:val="4F81BD"/>
      <w:szCs w:val="22"/>
    </w:rPr>
  </w:style>
  <w:style w:type="character" w:customStyle="1" w:styleId="MMTopic4Char">
    <w:name w:val="MM Topic 4 Char"/>
    <w:link w:val="MMTopic4"/>
    <w:rsid w:val="00562339"/>
    <w:rPr>
      <w:rFonts w:ascii="Cambria" w:eastAsia="Times New Roman" w:hAnsi="Cambria" w:cs="Times New Roman"/>
      <w:b/>
      <w:bCs/>
      <w:i/>
      <w:iCs/>
      <w:color w:val="4F81BD"/>
      <w:sz w:val="22"/>
      <w:szCs w:val="22"/>
      <w:lang w:val="en-GB"/>
    </w:rPr>
  </w:style>
  <w:style w:type="table" w:styleId="TableGrid3">
    <w:name w:val="Table Grid 3"/>
    <w:basedOn w:val="TableNormal"/>
    <w:rsid w:val="00FA4C9A"/>
    <w:pPr>
      <w:spacing w:before="120" w:after="120"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rsid w:val="00CE29FD"/>
    <w:pPr>
      <w:keepLines/>
      <w:pageBreakBefore w:val="0"/>
      <w:spacing w:before="480" w:after="0" w:line="276" w:lineRule="auto"/>
      <w:jc w:val="left"/>
      <w:outlineLvl w:val="9"/>
    </w:pPr>
    <w:rPr>
      <w:rFonts w:cs="Times New Roman"/>
      <w:color w:val="365F91"/>
      <w:kern w:val="0"/>
      <w:szCs w:val="28"/>
    </w:rPr>
  </w:style>
  <w:style w:type="paragraph" w:customStyle="1" w:styleId="Typical">
    <w:name w:val="Typical"/>
    <w:basedOn w:val="Normal"/>
    <w:rsid w:val="004469AB"/>
    <w:pPr>
      <w:spacing w:after="180"/>
      <w:jc w:val="left"/>
    </w:pPr>
    <w:rPr>
      <w:rFonts w:ascii="Times New Roman" w:hAnsi="Times New Roman"/>
    </w:rPr>
  </w:style>
  <w:style w:type="paragraph" w:customStyle="1" w:styleId="USBChapter">
    <w:name w:val="USB Chapter"/>
    <w:basedOn w:val="Normal"/>
    <w:link w:val="USBChapterChar"/>
    <w:rsid w:val="00E31343"/>
    <w:pPr>
      <w:jc w:val="center"/>
    </w:pPr>
    <w:rPr>
      <w:b/>
      <w:sz w:val="24"/>
      <w:szCs w:val="24"/>
    </w:rPr>
  </w:style>
  <w:style w:type="character" w:customStyle="1" w:styleId="USBChapterChar">
    <w:name w:val="USB Chapter Char"/>
    <w:link w:val="USBChapter"/>
    <w:rsid w:val="00E31343"/>
    <w:rPr>
      <w:rFonts w:ascii="Arial" w:hAnsi="Arial" w:cs="Arial"/>
      <w:b/>
      <w:caps/>
      <w:sz w:val="24"/>
      <w:szCs w:val="24"/>
      <w:lang w:val="en-US" w:eastAsia="en-US"/>
    </w:rPr>
  </w:style>
  <w:style w:type="paragraph" w:customStyle="1" w:styleId="USBFigureheading">
    <w:name w:val="USB Figure heading"/>
    <w:basedOn w:val="Heading3"/>
    <w:link w:val="USBFigureheadingChar"/>
    <w:qFormat/>
    <w:rsid w:val="003808E6"/>
    <w:pPr>
      <w:numPr>
        <w:ilvl w:val="0"/>
        <w:numId w:val="0"/>
      </w:numPr>
      <w:spacing w:before="120" w:line="240" w:lineRule="auto"/>
      <w:jc w:val="left"/>
    </w:pPr>
    <w:rPr>
      <w:sz w:val="20"/>
    </w:rPr>
  </w:style>
  <w:style w:type="character" w:customStyle="1" w:styleId="USBFigureheadingChar">
    <w:name w:val="USB Figure heading Char"/>
    <w:basedOn w:val="Heading3Char"/>
    <w:link w:val="USBFigureheading"/>
    <w:rsid w:val="003808E6"/>
    <w:rPr>
      <w:rFonts w:ascii="Arial" w:hAnsi="Arial" w:cs="Arial"/>
      <w:b/>
      <w:bCs/>
      <w:sz w:val="22"/>
      <w:szCs w:val="22"/>
      <w:lang w:val="en-GB" w:eastAsia="en-US"/>
    </w:rPr>
  </w:style>
  <w:style w:type="paragraph" w:customStyle="1" w:styleId="USBTableheading">
    <w:name w:val="USB Table heading"/>
    <w:basedOn w:val="Caption"/>
    <w:link w:val="USBTableheadingChar"/>
    <w:qFormat/>
    <w:rsid w:val="003808E6"/>
    <w:pPr>
      <w:keepNext/>
      <w:spacing w:before="120"/>
      <w:jc w:val="left"/>
    </w:pPr>
    <w:rPr>
      <w:szCs w:val="24"/>
    </w:rPr>
  </w:style>
  <w:style w:type="character" w:customStyle="1" w:styleId="USBTableheadingChar">
    <w:name w:val="USB Table heading Char"/>
    <w:link w:val="USBTableheading"/>
    <w:rsid w:val="003808E6"/>
    <w:rPr>
      <w:rFonts w:ascii="Arial" w:hAnsi="Arial" w:cs="Arial"/>
      <w:b/>
      <w:bCs/>
      <w:szCs w:val="24"/>
      <w:lang w:val="en-GB" w:eastAsia="en-US"/>
    </w:rPr>
  </w:style>
  <w:style w:type="character" w:styleId="CommentReference">
    <w:name w:val="annotation reference"/>
    <w:rsid w:val="002E17C8"/>
    <w:rPr>
      <w:sz w:val="16"/>
      <w:szCs w:val="16"/>
    </w:rPr>
  </w:style>
  <w:style w:type="paragraph" w:styleId="CommentText">
    <w:name w:val="annotation text"/>
    <w:basedOn w:val="Normal"/>
    <w:link w:val="CommentTextChar"/>
    <w:rsid w:val="002E17C8"/>
    <w:rPr>
      <w:sz w:val="20"/>
      <w:szCs w:val="20"/>
    </w:rPr>
  </w:style>
  <w:style w:type="character" w:customStyle="1" w:styleId="CommentTextChar">
    <w:name w:val="Comment Text Char"/>
    <w:link w:val="CommentText"/>
    <w:rsid w:val="002E17C8"/>
    <w:rPr>
      <w:rFonts w:ascii="Arial" w:hAnsi="Arial"/>
      <w:lang w:val="en-US" w:eastAsia="en-US"/>
    </w:rPr>
  </w:style>
  <w:style w:type="paragraph" w:styleId="CommentSubject">
    <w:name w:val="annotation subject"/>
    <w:basedOn w:val="CommentText"/>
    <w:next w:val="CommentText"/>
    <w:link w:val="CommentSubjectChar"/>
    <w:rsid w:val="002E17C8"/>
    <w:rPr>
      <w:b/>
      <w:bCs/>
    </w:rPr>
  </w:style>
  <w:style w:type="character" w:customStyle="1" w:styleId="CommentSubjectChar">
    <w:name w:val="Comment Subject Char"/>
    <w:link w:val="CommentSubject"/>
    <w:rsid w:val="002E17C8"/>
    <w:rPr>
      <w:rFonts w:ascii="Arial" w:hAnsi="Arial"/>
      <w:b/>
      <w:bCs/>
      <w:lang w:val="en-US" w:eastAsia="en-US"/>
    </w:rPr>
  </w:style>
  <w:style w:type="paragraph" w:customStyle="1" w:styleId="Reftext">
    <w:name w:val="Reftext"/>
    <w:basedOn w:val="Normal"/>
    <w:link w:val="ReftextChar"/>
    <w:qFormat/>
    <w:rsid w:val="003A10EA"/>
    <w:pPr>
      <w:spacing w:after="180" w:line="288" w:lineRule="auto"/>
      <w:jc w:val="left"/>
    </w:pPr>
  </w:style>
  <w:style w:type="character" w:customStyle="1" w:styleId="ReftextChar">
    <w:name w:val="Reftext Char"/>
    <w:link w:val="Reftext"/>
    <w:rsid w:val="00DE5A11"/>
    <w:rPr>
      <w:rFonts w:ascii="Arial" w:hAnsi="Arial" w:cs="Arial"/>
      <w:sz w:val="22"/>
      <w:szCs w:val="22"/>
      <w:lang w:val="en-GB"/>
    </w:rPr>
  </w:style>
  <w:style w:type="paragraph" w:customStyle="1" w:styleId="ToCRomanheadings">
    <w:name w:val="ToC Roman headings"/>
    <w:basedOn w:val="Normal"/>
    <w:link w:val="ToCRomanheadingsChar"/>
    <w:rsid w:val="00F61F65"/>
    <w:pPr>
      <w:tabs>
        <w:tab w:val="left" w:pos="851"/>
        <w:tab w:val="right" w:pos="9639"/>
      </w:tabs>
    </w:pPr>
    <w:rPr>
      <w:noProof/>
    </w:rPr>
  </w:style>
  <w:style w:type="character" w:customStyle="1" w:styleId="ToCRomanheadingsChar">
    <w:name w:val="ToC Roman headings Char"/>
    <w:link w:val="ToCRomanheadings"/>
    <w:rsid w:val="00F61F65"/>
    <w:rPr>
      <w:rFonts w:ascii="Arial" w:hAnsi="Arial" w:cs="Arial"/>
      <w:noProof/>
      <w:sz w:val="22"/>
      <w:szCs w:val="22"/>
      <w:lang w:val="en-GB" w:eastAsia="en-US"/>
    </w:rPr>
  </w:style>
  <w:style w:type="paragraph" w:customStyle="1" w:styleId="USBiiiiii">
    <w:name w:val="USB i ii iii"/>
    <w:basedOn w:val="Normal"/>
    <w:link w:val="USBiiiiiiChar"/>
    <w:qFormat/>
    <w:rsid w:val="00950F5F"/>
    <w:pPr>
      <w:numPr>
        <w:numId w:val="37"/>
      </w:numPr>
      <w:tabs>
        <w:tab w:val="left" w:pos="567"/>
      </w:tabs>
      <w:autoSpaceDE w:val="0"/>
      <w:autoSpaceDN w:val="0"/>
      <w:adjustRightInd w:val="0"/>
      <w:spacing w:after="0"/>
      <w:ind w:left="357" w:hanging="357"/>
    </w:pPr>
    <w:rPr>
      <w:lang w:val="en-ZA" w:eastAsia="en-ZA"/>
    </w:rPr>
  </w:style>
  <w:style w:type="character" w:customStyle="1" w:styleId="USBiiiiiiChar">
    <w:name w:val="USB i ii iii Char"/>
    <w:link w:val="USBiiiiii"/>
    <w:rsid w:val="00950F5F"/>
    <w:rPr>
      <w:rFonts w:ascii="Arial" w:hAnsi="Arial" w:cs="Arial"/>
      <w:sz w:val="22"/>
      <w:szCs w:val="22"/>
    </w:rPr>
  </w:style>
  <w:style w:type="paragraph" w:customStyle="1" w:styleId="USBlisttofollow">
    <w:name w:val="USB list to follow"/>
    <w:basedOn w:val="Normal"/>
    <w:link w:val="USBlisttofollowChar"/>
    <w:qFormat/>
    <w:rsid w:val="00D90D18"/>
    <w:pPr>
      <w:spacing w:after="0"/>
    </w:pPr>
    <w:rPr>
      <w:lang w:val="en-ZA"/>
    </w:rPr>
  </w:style>
  <w:style w:type="character" w:customStyle="1" w:styleId="USBlisttofollowChar">
    <w:name w:val="USB list to follow Char"/>
    <w:link w:val="USBlisttofollow"/>
    <w:rsid w:val="00D90D18"/>
    <w:rPr>
      <w:rFonts w:ascii="Arial" w:hAnsi="Arial"/>
      <w:sz w:val="22"/>
      <w:szCs w:val="24"/>
      <w:lang w:val="en-ZA"/>
    </w:rPr>
  </w:style>
  <w:style w:type="paragraph" w:customStyle="1" w:styleId="USBiiiiiilast">
    <w:name w:val="USB i ii iii last"/>
    <w:basedOn w:val="USBiiiiii"/>
    <w:link w:val="USBiiiiiilastChar"/>
    <w:qFormat/>
    <w:rsid w:val="00950F5F"/>
    <w:pPr>
      <w:spacing w:after="240"/>
      <w:ind w:left="720" w:hanging="360"/>
    </w:pPr>
  </w:style>
  <w:style w:type="paragraph" w:customStyle="1" w:styleId="USBlistoftables">
    <w:name w:val="USB list of tables"/>
    <w:aliases w:val="figures,abbreviations"/>
    <w:basedOn w:val="Normal"/>
    <w:link w:val="USBlistoftablesChar"/>
    <w:qFormat/>
    <w:rsid w:val="000F019D"/>
    <w:pPr>
      <w:tabs>
        <w:tab w:val="left" w:pos="1418"/>
        <w:tab w:val="left" w:pos="1701"/>
        <w:tab w:val="right" w:pos="9639"/>
      </w:tabs>
      <w:spacing w:after="0"/>
      <w:ind w:left="1701" w:right="284" w:hanging="1701"/>
    </w:pPr>
    <w:rPr>
      <w:noProof/>
    </w:rPr>
  </w:style>
  <w:style w:type="character" w:customStyle="1" w:styleId="USBiiiiiilastChar">
    <w:name w:val="USB i ii iii last Char"/>
    <w:basedOn w:val="USBiiiiiiChar"/>
    <w:link w:val="USBiiiiiilast"/>
    <w:rsid w:val="00714F45"/>
    <w:rPr>
      <w:rFonts w:ascii="Arial" w:hAnsi="Arial" w:cs="Arial"/>
      <w:sz w:val="22"/>
      <w:szCs w:val="22"/>
    </w:rPr>
  </w:style>
  <w:style w:type="paragraph" w:customStyle="1" w:styleId="USBTabletextdecimals">
    <w:name w:val="USB Table text decimals"/>
    <w:basedOn w:val="Normal"/>
    <w:link w:val="USBTabletextdecimalsChar"/>
    <w:qFormat/>
    <w:rsid w:val="00F946E3"/>
    <w:pPr>
      <w:tabs>
        <w:tab w:val="decimal" w:pos="567"/>
      </w:tabs>
      <w:spacing w:before="60" w:after="60" w:line="240" w:lineRule="auto"/>
    </w:pPr>
    <w:rPr>
      <w:noProof/>
      <w:sz w:val="20"/>
      <w:szCs w:val="20"/>
      <w:lang w:val="en-ZA"/>
    </w:rPr>
  </w:style>
  <w:style w:type="character" w:customStyle="1" w:styleId="USBTabletextdecimalsChar">
    <w:name w:val="USB Table text decimals Char"/>
    <w:link w:val="USBTabletextdecimals"/>
    <w:rsid w:val="00F946E3"/>
    <w:rPr>
      <w:rFonts w:ascii="Arial" w:hAnsi="Arial" w:cs="Arial"/>
      <w:noProof/>
      <w:sz w:val="22"/>
      <w:szCs w:val="22"/>
      <w:lang w:val="en-ZA"/>
    </w:rPr>
  </w:style>
  <w:style w:type="paragraph" w:customStyle="1" w:styleId="USBTabletext">
    <w:name w:val="USB Table text"/>
    <w:basedOn w:val="Normal"/>
    <w:link w:val="USBTabletextChar1"/>
    <w:qFormat/>
    <w:rsid w:val="002A6BD9"/>
    <w:pPr>
      <w:keepNext/>
      <w:spacing w:before="60" w:after="60" w:line="240" w:lineRule="auto"/>
      <w:jc w:val="left"/>
    </w:pPr>
    <w:rPr>
      <w:b/>
      <w:sz w:val="20"/>
    </w:rPr>
  </w:style>
  <w:style w:type="character" w:customStyle="1" w:styleId="USBTabletextChar1">
    <w:name w:val="USB Table text Char1"/>
    <w:link w:val="USBTabletext"/>
    <w:rsid w:val="002A6BD9"/>
    <w:rPr>
      <w:rFonts w:ascii="Arial" w:hAnsi="Arial" w:cs="Arial"/>
      <w:b/>
      <w:szCs w:val="22"/>
      <w:lang w:val="en-GB" w:eastAsia="en-US"/>
    </w:rPr>
  </w:style>
  <w:style w:type="paragraph" w:customStyle="1" w:styleId="USBReferences">
    <w:name w:val="USB References"/>
    <w:basedOn w:val="Reftext"/>
    <w:link w:val="USBReferencesChar"/>
    <w:qFormat/>
    <w:rsid w:val="00C11934"/>
    <w:pPr>
      <w:spacing w:after="240" w:line="320" w:lineRule="exact"/>
      <w:ind w:left="357" w:hanging="357"/>
    </w:pPr>
  </w:style>
  <w:style w:type="character" w:customStyle="1" w:styleId="USBReferencesChar">
    <w:name w:val="USB References Char"/>
    <w:link w:val="USBReferences"/>
    <w:rsid w:val="00C11934"/>
    <w:rPr>
      <w:rFonts w:ascii="Arial" w:hAnsi="Arial" w:cs="Arial"/>
      <w:sz w:val="22"/>
      <w:szCs w:val="22"/>
      <w:lang w:val="en-GB" w:eastAsia="en-US"/>
    </w:rPr>
  </w:style>
  <w:style w:type="character" w:customStyle="1" w:styleId="USBTabletextChar">
    <w:name w:val="USB Table text Char"/>
    <w:rsid w:val="00E31343"/>
    <w:rPr>
      <w:rFonts w:ascii="Arial" w:hAnsi="Arial" w:cs="Arial"/>
      <w:szCs w:val="22"/>
      <w:lang w:val="en-GB"/>
    </w:rPr>
  </w:style>
  <w:style w:type="character" w:styleId="HTMLCite">
    <w:name w:val="HTML Cite"/>
    <w:uiPriority w:val="99"/>
    <w:unhideWhenUsed/>
    <w:rsid w:val="008E4224"/>
    <w:rPr>
      <w:sz w:val="24"/>
      <w:szCs w:val="24"/>
    </w:rPr>
  </w:style>
  <w:style w:type="paragraph" w:customStyle="1" w:styleId="USBTabletextcolumnheading">
    <w:name w:val="USB Table text column heading"/>
    <w:basedOn w:val="USBTabletext"/>
    <w:link w:val="USBTabletextcolumnheadingChar"/>
    <w:qFormat/>
    <w:rsid w:val="00353CFA"/>
    <w:rPr>
      <w:b w:val="0"/>
      <w:bCs/>
    </w:rPr>
  </w:style>
  <w:style w:type="character" w:customStyle="1" w:styleId="USBTabletextcolumnheadingChar">
    <w:name w:val="USB Table text column heading Char"/>
    <w:link w:val="USBTabletextcolumnheading"/>
    <w:rsid w:val="00353CFA"/>
    <w:rPr>
      <w:rFonts w:ascii="Arial" w:hAnsi="Arial" w:cs="Arial"/>
      <w:b/>
      <w:bCs/>
      <w:szCs w:val="22"/>
      <w:lang w:val="en-GB"/>
    </w:rPr>
  </w:style>
  <w:style w:type="paragraph" w:customStyle="1" w:styleId="USBCopyright">
    <w:name w:val="USB Copyright"/>
    <w:basedOn w:val="Footer"/>
    <w:link w:val="USBCopyrightChar"/>
    <w:qFormat/>
    <w:rsid w:val="00106ACD"/>
    <w:pPr>
      <w:spacing w:after="0" w:line="240" w:lineRule="auto"/>
      <w:jc w:val="center"/>
    </w:pPr>
    <w:rPr>
      <w:sz w:val="20"/>
      <w:szCs w:val="20"/>
      <w:lang w:val="en-ZA" w:eastAsia="en-ZA"/>
    </w:rPr>
  </w:style>
  <w:style w:type="character" w:customStyle="1" w:styleId="USBCopyrightChar">
    <w:name w:val="USB Copyright Char"/>
    <w:link w:val="USBCopyright"/>
    <w:rsid w:val="00106ACD"/>
    <w:rPr>
      <w:rFonts w:ascii="Arial" w:hAnsi="Arial" w:cs="Arial"/>
      <w:sz w:val="24"/>
      <w:szCs w:val="24"/>
      <w:lang w:val="en-ZA" w:eastAsia="en-ZA"/>
    </w:rPr>
  </w:style>
  <w:style w:type="paragraph" w:customStyle="1" w:styleId="USBsignatureline">
    <w:name w:val="USB signature line"/>
    <w:basedOn w:val="Normal"/>
    <w:link w:val="USBsignaturelineChar"/>
    <w:qFormat/>
    <w:rsid w:val="004A2207"/>
    <w:pPr>
      <w:tabs>
        <w:tab w:val="right" w:pos="9639"/>
      </w:tabs>
    </w:pPr>
  </w:style>
  <w:style w:type="character" w:customStyle="1" w:styleId="USBsignaturelineChar">
    <w:name w:val="USB signature line Char"/>
    <w:link w:val="USBsignatureline"/>
    <w:rsid w:val="004A2207"/>
    <w:rPr>
      <w:rFonts w:ascii="Arial" w:hAnsi="Arial" w:cs="Arial"/>
      <w:sz w:val="22"/>
      <w:szCs w:val="22"/>
      <w:lang w:val="en-GB"/>
    </w:rPr>
  </w:style>
  <w:style w:type="paragraph" w:customStyle="1" w:styleId="USBBullets">
    <w:name w:val="USB Bullets"/>
    <w:basedOn w:val="Normal"/>
    <w:link w:val="USBBulletsChar"/>
    <w:qFormat/>
    <w:rsid w:val="000C6BA6"/>
    <w:pPr>
      <w:numPr>
        <w:numId w:val="4"/>
      </w:numPr>
      <w:tabs>
        <w:tab w:val="left" w:pos="567"/>
      </w:tabs>
      <w:spacing w:after="0"/>
      <w:ind w:left="567" w:hanging="567"/>
    </w:pPr>
    <w:rPr>
      <w:noProof/>
    </w:rPr>
  </w:style>
  <w:style w:type="character" w:customStyle="1" w:styleId="USBBulletsChar">
    <w:name w:val="USB Bullets Char"/>
    <w:link w:val="USBBullets"/>
    <w:rsid w:val="000C6BA6"/>
    <w:rPr>
      <w:rFonts w:ascii="Arial" w:hAnsi="Arial" w:cs="Arial"/>
      <w:noProof/>
      <w:sz w:val="22"/>
      <w:szCs w:val="22"/>
      <w:lang w:val="en-GB"/>
    </w:rPr>
  </w:style>
  <w:style w:type="paragraph" w:customStyle="1" w:styleId="USBBulletlast">
    <w:name w:val="USB Bullet last"/>
    <w:basedOn w:val="USBBullets"/>
    <w:link w:val="USBBulletlastChar"/>
    <w:qFormat/>
    <w:rsid w:val="006B4CF5"/>
    <w:pPr>
      <w:spacing w:after="240"/>
    </w:pPr>
  </w:style>
  <w:style w:type="character" w:customStyle="1" w:styleId="USBBulletlastChar">
    <w:name w:val="USB Bullet last Char"/>
    <w:basedOn w:val="USBBulletsChar"/>
    <w:link w:val="USBBulletlast"/>
    <w:rsid w:val="006B4CF5"/>
    <w:rPr>
      <w:rFonts w:ascii="Arial" w:hAnsi="Arial" w:cs="Arial"/>
      <w:noProof/>
      <w:sz w:val="22"/>
      <w:szCs w:val="22"/>
      <w:lang w:val="en-GB"/>
    </w:rPr>
  </w:style>
  <w:style w:type="paragraph" w:customStyle="1" w:styleId="USBfiguresource">
    <w:name w:val="USB figure source"/>
    <w:basedOn w:val="Normal"/>
    <w:qFormat/>
    <w:rsid w:val="00F946E3"/>
    <w:pPr>
      <w:jc w:val="center"/>
    </w:pPr>
    <w:rPr>
      <w:noProof/>
      <w:lang w:val="en-ZA"/>
    </w:rPr>
  </w:style>
  <w:style w:type="paragraph" w:customStyle="1" w:styleId="USBtablesource">
    <w:name w:val="USB table source"/>
    <w:basedOn w:val="Normal"/>
    <w:qFormat/>
    <w:rsid w:val="00F97CF1"/>
    <w:pPr>
      <w:autoSpaceDE w:val="0"/>
      <w:autoSpaceDN w:val="0"/>
      <w:adjustRightInd w:val="0"/>
      <w:spacing w:before="240"/>
      <w:jc w:val="center"/>
      <w:outlineLvl w:val="2"/>
    </w:pPr>
    <w:rPr>
      <w:bCs/>
      <w:noProof/>
      <w:lang w:eastAsia="en-ZA"/>
    </w:rPr>
  </w:style>
  <w:style w:type="paragraph" w:customStyle="1" w:styleId="USBSupervisor">
    <w:name w:val="USB Supervisor"/>
    <w:basedOn w:val="Normal"/>
    <w:qFormat/>
    <w:rsid w:val="003C5447"/>
    <w:pPr>
      <w:tabs>
        <w:tab w:val="left" w:pos="2700"/>
      </w:tabs>
      <w:jc w:val="center"/>
    </w:pPr>
    <w:rPr>
      <w:b/>
      <w:sz w:val="24"/>
      <w:szCs w:val="28"/>
    </w:rPr>
  </w:style>
  <w:style w:type="paragraph" w:customStyle="1" w:styleId="USBfigureitself">
    <w:name w:val="USB figure itself"/>
    <w:basedOn w:val="NormalWeb"/>
    <w:qFormat/>
    <w:rsid w:val="00867C46"/>
    <w:pPr>
      <w:spacing w:before="100" w:beforeAutospacing="1" w:after="100" w:afterAutospacing="1"/>
      <w:jc w:val="center"/>
    </w:pPr>
    <w:rPr>
      <w:rFonts w:cs="Arial"/>
      <w:sz w:val="22"/>
      <w:szCs w:val="22"/>
      <w:lang w:val="en-US"/>
    </w:rPr>
  </w:style>
  <w:style w:type="paragraph" w:customStyle="1" w:styleId="USBformula">
    <w:name w:val="USB formula"/>
    <w:basedOn w:val="Normal"/>
    <w:qFormat/>
    <w:rsid w:val="00A07E7E"/>
    <w:pPr>
      <w:tabs>
        <w:tab w:val="right" w:pos="4820"/>
        <w:tab w:val="right" w:pos="9639"/>
      </w:tabs>
    </w:pPr>
  </w:style>
  <w:style w:type="paragraph" w:styleId="NormalWeb">
    <w:name w:val="Normal (Web)"/>
    <w:basedOn w:val="Normal"/>
    <w:rsid w:val="008917E7"/>
    <w:rPr>
      <w:rFonts w:ascii="Times New Roman" w:hAnsi="Times New Roman" w:cs="Times New Roman"/>
      <w:sz w:val="24"/>
      <w:szCs w:val="24"/>
    </w:rPr>
  </w:style>
  <w:style w:type="paragraph" w:customStyle="1" w:styleId="USBtitlepage">
    <w:name w:val="USB title page"/>
    <w:basedOn w:val="Normal"/>
    <w:qFormat/>
    <w:rsid w:val="0053152F"/>
    <w:pPr>
      <w:jc w:val="center"/>
    </w:pPr>
    <w:rPr>
      <w:sz w:val="24"/>
      <w:szCs w:val="24"/>
    </w:rPr>
  </w:style>
  <w:style w:type="paragraph" w:customStyle="1" w:styleId="USBStudentnameontitlepage">
    <w:name w:val="USB Student name on title page"/>
    <w:basedOn w:val="USBChapter"/>
    <w:qFormat/>
    <w:rsid w:val="0053152F"/>
    <w:pPr>
      <w:spacing w:after="240"/>
    </w:pPr>
  </w:style>
  <w:style w:type="character" w:customStyle="1" w:styleId="USBlistoftablesChar">
    <w:name w:val="USB list of tables Char"/>
    <w:aliases w:val="figures Char,abbreviations Char"/>
    <w:link w:val="USBlistoftables"/>
    <w:rsid w:val="000F019D"/>
    <w:rPr>
      <w:rFonts w:ascii="Arial" w:hAnsi="Arial" w:cs="Arial"/>
      <w:noProof/>
      <w:sz w:val="22"/>
      <w:szCs w:val="22"/>
      <w:lang w:val="en-GB"/>
    </w:rPr>
  </w:style>
  <w:style w:type="paragraph" w:customStyle="1" w:styleId="USBfiguretext">
    <w:name w:val="USB figure text"/>
    <w:basedOn w:val="Normal"/>
    <w:qFormat/>
    <w:rsid w:val="00656CFB"/>
    <w:pPr>
      <w:spacing w:before="120" w:line="240" w:lineRule="auto"/>
      <w:jc w:val="center"/>
    </w:pPr>
    <w:rPr>
      <w:sz w:val="20"/>
    </w:rPr>
  </w:style>
  <w:style w:type="paragraph" w:customStyle="1" w:styleId="Default">
    <w:name w:val="Default"/>
    <w:rsid w:val="003A39BE"/>
    <w:pPr>
      <w:autoSpaceDE w:val="0"/>
      <w:autoSpaceDN w:val="0"/>
      <w:adjustRightInd w:val="0"/>
    </w:pPr>
    <w:rPr>
      <w:rFonts w:ascii="Arial" w:hAnsi="Arial" w:cs="Arial"/>
      <w:color w:val="000000"/>
      <w:sz w:val="24"/>
      <w:szCs w:val="24"/>
      <w:lang w:val="en-US" w:eastAsia="en-US"/>
    </w:rPr>
  </w:style>
  <w:style w:type="character" w:styleId="SubtleEmphasis">
    <w:name w:val="Subtle Emphasis"/>
    <w:uiPriority w:val="19"/>
    <w:qFormat/>
    <w:rsid w:val="00867C46"/>
    <w:rPr>
      <w:i/>
      <w:iCs/>
      <w:color w:val="808080"/>
    </w:rPr>
  </w:style>
  <w:style w:type="paragraph" w:styleId="Caption">
    <w:name w:val="caption"/>
    <w:basedOn w:val="Normal"/>
    <w:next w:val="Normal"/>
    <w:rsid w:val="002A6BD9"/>
    <w:pPr>
      <w:jc w:val="center"/>
    </w:pPr>
    <w:rPr>
      <w:b/>
      <w:bCs/>
      <w:sz w:val="20"/>
      <w:szCs w:val="20"/>
    </w:rPr>
  </w:style>
  <w:style w:type="character" w:styleId="Emphasis">
    <w:name w:val="Emphasis"/>
    <w:rsid w:val="0077360F"/>
    <w:rPr>
      <w:i/>
      <w:iCs/>
    </w:rPr>
  </w:style>
  <w:style w:type="paragraph" w:customStyle="1" w:styleId="Sectionheading">
    <w:name w:val="Section heading"/>
    <w:basedOn w:val="Normal"/>
    <w:next w:val="Normal"/>
    <w:link w:val="SectionheadingChar"/>
    <w:qFormat/>
    <w:rsid w:val="0038302D"/>
    <w:pPr>
      <w:pageBreakBefore/>
      <w:spacing w:before="120"/>
      <w:jc w:val="center"/>
    </w:pPr>
    <w:rPr>
      <w:b/>
      <w:bCs/>
      <w:kern w:val="32"/>
      <w:sz w:val="28"/>
      <w:szCs w:val="32"/>
    </w:rPr>
  </w:style>
  <w:style w:type="paragraph" w:styleId="TableofFigures">
    <w:name w:val="table of figures"/>
    <w:basedOn w:val="Normal"/>
    <w:next w:val="Normal"/>
    <w:uiPriority w:val="99"/>
    <w:rsid w:val="00DE6EB3"/>
    <w:pPr>
      <w:spacing w:after="0"/>
    </w:pPr>
  </w:style>
  <w:style w:type="character" w:customStyle="1" w:styleId="SectionheadingChar">
    <w:name w:val="Section heading Char"/>
    <w:basedOn w:val="DefaultParagraphFont"/>
    <w:link w:val="Sectionheading"/>
    <w:rsid w:val="00172702"/>
    <w:rPr>
      <w:rFonts w:ascii="Cambria" w:hAnsi="Cambria" w:cs="Arial"/>
      <w:b/>
      <w:bCs/>
      <w:kern w:val="32"/>
      <w:sz w:val="28"/>
      <w:szCs w:val="32"/>
      <w:lang w:val="en-GB" w:eastAsia="en-US"/>
    </w:rPr>
  </w:style>
  <w:style w:type="character" w:styleId="UnresolvedMention">
    <w:name w:val="Unresolved Mention"/>
    <w:basedOn w:val="DefaultParagraphFont"/>
    <w:uiPriority w:val="99"/>
    <w:semiHidden/>
    <w:unhideWhenUsed/>
    <w:rsid w:val="00436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93619">
      <w:bodyDiv w:val="1"/>
      <w:marLeft w:val="0"/>
      <w:marRight w:val="0"/>
      <w:marTop w:val="0"/>
      <w:marBottom w:val="0"/>
      <w:divBdr>
        <w:top w:val="none" w:sz="0" w:space="0" w:color="auto"/>
        <w:left w:val="none" w:sz="0" w:space="0" w:color="auto"/>
        <w:bottom w:val="none" w:sz="0" w:space="0" w:color="auto"/>
        <w:right w:val="none" w:sz="0" w:space="0" w:color="auto"/>
      </w:divBdr>
    </w:div>
    <w:div w:id="1159687520">
      <w:bodyDiv w:val="1"/>
      <w:marLeft w:val="0"/>
      <w:marRight w:val="0"/>
      <w:marTop w:val="0"/>
      <w:marBottom w:val="0"/>
      <w:divBdr>
        <w:top w:val="none" w:sz="0" w:space="0" w:color="auto"/>
        <w:left w:val="none" w:sz="0" w:space="0" w:color="auto"/>
        <w:bottom w:val="none" w:sz="0" w:space="0" w:color="auto"/>
        <w:right w:val="none" w:sz="0" w:space="0" w:color="auto"/>
      </w:divBdr>
    </w:div>
    <w:div w:id="1938168895">
      <w:bodyDiv w:val="1"/>
      <w:marLeft w:val="0"/>
      <w:marRight w:val="0"/>
      <w:marTop w:val="0"/>
      <w:marBottom w:val="0"/>
      <w:divBdr>
        <w:top w:val="none" w:sz="0" w:space="0" w:color="auto"/>
        <w:left w:val="none" w:sz="0" w:space="0" w:color="auto"/>
        <w:bottom w:val="none" w:sz="0" w:space="0" w:color="auto"/>
        <w:right w:val="none" w:sz="0" w:space="0" w:color="auto"/>
      </w:divBdr>
    </w:div>
    <w:div w:id="209651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libguides.sun.ac.za/ld.php?content_id=79729948"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iles.su.ac.za/public/stellenbosch-university/documents/2025-09/position-statement-ethical-use-artificial-intelligence-research-and-teaching-learning-assessment.pdf"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0.sun.ac.za/taalsentrum/student-hom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KOV\My%20Documents\Supervision%20documents\Template\Research%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EE37848879C245884CABD1CCD013AB" ma:contentTypeVersion="18" ma:contentTypeDescription="Create a new document." ma:contentTypeScope="" ma:versionID="a158d3f8e93676f2d9c95148914fe613">
  <xsd:schema xmlns:xsd="http://www.w3.org/2001/XMLSchema" xmlns:xs="http://www.w3.org/2001/XMLSchema" xmlns:p="http://schemas.microsoft.com/office/2006/metadata/properties" xmlns:ns2="2c646662-eed1-45bd-9638-f5b6b08dab46" xmlns:ns3="2c956519-280d-4681-852d-bf488b4ef274" targetNamespace="http://schemas.microsoft.com/office/2006/metadata/properties" ma:root="true" ma:fieldsID="d0007ddb1d45c400e8f00a45ec87ac35" ns2:_="" ns3:_="">
    <xsd:import namespace="2c646662-eed1-45bd-9638-f5b6b08dab46"/>
    <xsd:import namespace="2c956519-280d-4681-852d-bf488b4ef27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646662-eed1-45bd-9638-f5b6b08dab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52a57b7-faf8-40f9-a460-bb3073308a5e"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956519-280d-4681-852d-bf488b4ef27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91852de-fcee-4587-a2be-99806957feff}" ma:internalName="TaxCatchAll" ma:showField="CatchAllData" ma:web="2c956519-280d-4681-852d-bf488b4ef274">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p:properties xmlns:p="http://schemas.microsoft.com/office/2006/metadata/properties" xmlns:xsi="http://www.w3.org/2001/XMLSchema-instance" xmlns:pc="http://schemas.microsoft.com/office/infopath/2007/PartnerControls">
  <documentManagement>
    <TaxCatchAll xmlns="2c956519-280d-4681-852d-bf488b4ef274" xsi:nil="true"/>
    <lcf76f155ced4ddcb4097134ff3c332f xmlns="2c646662-eed1-45bd-9638-f5b6b08dab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FB0AF1-B5E0-4460-9C0C-8EDEDF80B5CE}">
  <ds:schemaRefs>
    <ds:schemaRef ds:uri="http://schemas.microsoft.com/sharepoint/v3/contenttype/forms"/>
  </ds:schemaRefs>
</ds:datastoreItem>
</file>

<file path=customXml/itemProps2.xml><?xml version="1.0" encoding="utf-8"?>
<ds:datastoreItem xmlns:ds="http://schemas.openxmlformats.org/officeDocument/2006/customXml" ds:itemID="{5D0839DF-2BED-487F-B15C-A6C61898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646662-eed1-45bd-9638-f5b6b08dab46"/>
    <ds:schemaRef ds:uri="2c956519-280d-4681-852d-bf488b4ef2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4C4C3A-013F-4869-B2A0-EB508BD5B7AB}">
  <ds:schemaRefs>
    <ds:schemaRef ds:uri="http://schemas.openxmlformats.org/officeDocument/2006/bibliography"/>
  </ds:schemaRefs>
</ds:datastoreItem>
</file>

<file path=customXml/itemProps4.xml><?xml version="1.0" encoding="utf-8"?>
<ds:datastoreItem xmlns:ds="http://schemas.openxmlformats.org/officeDocument/2006/customXml" ds:itemID="{070DAFD2-FFF9-4D9E-B39F-AF4D5F454CE3}">
  <ds:schemaRefs>
    <ds:schemaRef ds:uri="http://schemas.microsoft.com/office/2006/metadata/properties"/>
    <ds:schemaRef ds:uri="http://schemas.microsoft.com/office/infopath/2007/PartnerControls"/>
    <ds:schemaRef ds:uri="2c956519-280d-4681-852d-bf488b4ef274"/>
    <ds:schemaRef ds:uri="2c646662-eed1-45bd-9638-f5b6b08dab46"/>
  </ds:schemaRefs>
</ds:datastoreItem>
</file>

<file path=docProps/app.xml><?xml version="1.0" encoding="utf-8"?>
<Properties xmlns="http://schemas.openxmlformats.org/officeDocument/2006/extended-properties" xmlns:vt="http://schemas.openxmlformats.org/officeDocument/2006/docPropsVTypes">
  <Template>Research Report Template.dotx</Template>
  <TotalTime>38</TotalTime>
  <Pages>28</Pages>
  <Words>4760</Words>
  <Characters>23614</Characters>
  <Application>Microsoft Office Word</Application>
  <DocSecurity>0</DocSecurity>
  <Lines>694</Lines>
  <Paragraphs>515</Paragraphs>
  <ScaleCrop>false</ScaleCrop>
  <Company>HJS</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Report Template</dc:title>
  <dc:subject>Research Report</dc:subject>
  <dc:creator>JAKOV</dc:creator>
  <cp:keywords>Research, Report, Template</cp:keywords>
  <cp:lastModifiedBy>Penzhorn, LA, Mr [26903148@sun.ac.za]</cp:lastModifiedBy>
  <cp:revision>45</cp:revision>
  <cp:lastPrinted>2009-10-12T04:32:00Z</cp:lastPrinted>
  <dcterms:created xsi:type="dcterms:W3CDTF">2024-02-07T09:04:00Z</dcterms:created>
  <dcterms:modified xsi:type="dcterms:W3CDTF">2026-02-19T13:52:00Z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veloper">
    <vt:lpwstr>Table </vt:lpwstr>
  </property>
  <property fmtid="{D5CDD505-2E9C-101B-9397-08002B2CF9AE}" pid="3" name="_NewReviewCycle">
    <vt:lpwstr/>
  </property>
  <property fmtid="{D5CDD505-2E9C-101B-9397-08002B2CF9AE}" pid="4" name="ContentTypeId">
    <vt:lpwstr>0x0101003FEE37848879C245884CABD1CCD013AB</vt:lpwstr>
  </property>
  <property fmtid="{D5CDD505-2E9C-101B-9397-08002B2CF9AE}" pid="5" name="MediaServiceImageTags">
    <vt:lpwstr/>
  </property>
</Properties>
</file>